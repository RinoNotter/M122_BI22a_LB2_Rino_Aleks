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3BF25" w14:textId="57E1C5D5" w:rsidR="00B902AC" w:rsidRDefault="00B902AC" w:rsidP="000A3F28">
      <w:pPr>
        <w:pStyle w:val="berschrift1"/>
      </w:pPr>
      <w:r>
        <w:t>Teilnehmer/innen</w:t>
      </w:r>
      <w:r w:rsidR="00BA18D2">
        <w:t xml:space="preserve"> </w:t>
      </w:r>
      <w:r w:rsidR="00140FFF">
        <w:t xml:space="preserve">des </w:t>
      </w:r>
      <w:r w:rsidR="00BA18D2">
        <w:t>Teams</w:t>
      </w:r>
      <w:r>
        <w:t>: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9"/>
        <w:gridCol w:w="6237"/>
      </w:tblGrid>
      <w:tr w:rsidR="005C6547" w14:paraId="0AD8DCE5" w14:textId="77777777" w:rsidTr="729B858A">
        <w:trPr>
          <w:trHeight w:val="907"/>
        </w:trPr>
        <w:tc>
          <w:tcPr>
            <w:tcW w:w="3119" w:type="dxa"/>
          </w:tcPr>
          <w:p w14:paraId="1F89A60B" w14:textId="77777777" w:rsidR="005C6547" w:rsidRDefault="005C6547" w:rsidP="00410330">
            <w:pPr>
              <w:rPr>
                <w:sz w:val="18"/>
              </w:rPr>
            </w:pPr>
            <w:r w:rsidRPr="00A97A53">
              <w:rPr>
                <w:sz w:val="18"/>
              </w:rPr>
              <w:t>Klasse:</w:t>
            </w:r>
          </w:p>
          <w:p w14:paraId="7398EBD1" w14:textId="2B491BE9" w:rsidR="00AB0981" w:rsidRPr="00A97A53" w:rsidRDefault="222FC7AE" w:rsidP="729B858A">
            <w:pPr>
              <w:rPr>
                <w:sz w:val="18"/>
                <w:szCs w:val="18"/>
              </w:rPr>
            </w:pPr>
            <w:r w:rsidRPr="729B858A">
              <w:rPr>
                <w:color w:val="0070C0"/>
                <w:sz w:val="18"/>
                <w:szCs w:val="18"/>
              </w:rPr>
              <w:t>B</w:t>
            </w:r>
            <w:r w:rsidR="21E12A9B" w:rsidRPr="729B858A">
              <w:rPr>
                <w:color w:val="0070C0"/>
                <w:sz w:val="18"/>
                <w:szCs w:val="18"/>
              </w:rPr>
              <w:t>I</w:t>
            </w:r>
            <w:r w:rsidR="0025704A">
              <w:rPr>
                <w:color w:val="0070C0"/>
                <w:sz w:val="18"/>
                <w:szCs w:val="18"/>
              </w:rPr>
              <w:t xml:space="preserve"> 22a</w:t>
            </w:r>
          </w:p>
        </w:tc>
        <w:tc>
          <w:tcPr>
            <w:tcW w:w="6237" w:type="dxa"/>
          </w:tcPr>
          <w:p w14:paraId="38D1AF31" w14:textId="77777777" w:rsidR="005C6547" w:rsidRDefault="005C6547" w:rsidP="00410330">
            <w:pPr>
              <w:rPr>
                <w:sz w:val="18"/>
                <w:szCs w:val="18"/>
              </w:rPr>
            </w:pPr>
            <w:r w:rsidRPr="00A97A53">
              <w:rPr>
                <w:sz w:val="18"/>
                <w:szCs w:val="18"/>
              </w:rPr>
              <w:t>Team:</w:t>
            </w:r>
          </w:p>
          <w:p w14:paraId="4C9BAA16" w14:textId="6457644B" w:rsidR="00AB0981" w:rsidRPr="00A97A53" w:rsidRDefault="0025704A" w:rsidP="0041033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Rino &amp; Aleks</w:t>
            </w:r>
          </w:p>
        </w:tc>
      </w:tr>
    </w:tbl>
    <w:p w14:paraId="13402204" w14:textId="1175C698" w:rsidR="00BA25D9" w:rsidRDefault="0016494F" w:rsidP="000A3F28">
      <w:pPr>
        <w:pStyle w:val="berschrift1"/>
      </w:pPr>
      <w:r>
        <w:t>Anforderungsdefinition</w:t>
      </w:r>
      <w:r w:rsidR="00E90F5C">
        <w:t xml:space="preserve"> (</w:t>
      </w:r>
      <w:r w:rsidR="00E90F5C" w:rsidRPr="00F32515">
        <w:rPr>
          <w:color w:val="7030A0"/>
        </w:rPr>
        <w:t>Meilenstein A</w:t>
      </w:r>
      <w:r w:rsidR="00E90F5C">
        <w:t>)</w:t>
      </w:r>
    </w:p>
    <w:tbl>
      <w:tblPr>
        <w:tblW w:w="9489" w:type="dxa"/>
        <w:tblInd w:w="6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399"/>
        <w:gridCol w:w="8090"/>
      </w:tblGrid>
      <w:tr w:rsidR="0016494F" w14:paraId="208F24F0" w14:textId="77777777" w:rsidTr="729B858A">
        <w:tc>
          <w:tcPr>
            <w:tcW w:w="9489" w:type="dxa"/>
            <w:gridSpan w:val="2"/>
            <w:tcBorders>
              <w:top w:val="single" w:sz="1" w:space="0" w:color="000000" w:themeColor="text1"/>
              <w:left w:val="single" w:sz="1" w:space="0" w:color="000000" w:themeColor="text1"/>
              <w:bottom w:val="single" w:sz="2" w:space="0" w:color="000000" w:themeColor="text1"/>
              <w:right w:val="single" w:sz="1" w:space="0" w:color="000000" w:themeColor="text1"/>
            </w:tcBorders>
            <w:shd w:val="clear" w:color="auto" w:fill="E0E0E0"/>
            <w:vAlign w:val="center"/>
          </w:tcPr>
          <w:p w14:paraId="29F7C00B" w14:textId="01006EC3" w:rsidR="0016494F" w:rsidRPr="0016494F" w:rsidRDefault="0016494F" w:rsidP="729B858A">
            <w:pPr>
              <w:rPr>
                <w:spacing w:val="30"/>
                <w:kern w:val="1"/>
                <w:sz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729B858A">
              <w:rPr>
                <w:color w:val="0070C0"/>
                <w:sz w:val="36"/>
                <w:szCs w:val="36"/>
              </w:rPr>
              <w:t>„Pr</w:t>
            </w:r>
            <w:r w:rsidR="0025704A">
              <w:rPr>
                <w:color w:val="0070C0"/>
                <w:sz w:val="36"/>
                <w:szCs w:val="36"/>
              </w:rPr>
              <w:t>ozessverwalter</w:t>
            </w:r>
            <w:r w:rsidRPr="729B858A">
              <w:rPr>
                <w:color w:val="0070C0"/>
                <w:sz w:val="36"/>
                <w:szCs w:val="36"/>
              </w:rPr>
              <w:t>“</w:t>
            </w:r>
          </w:p>
        </w:tc>
      </w:tr>
      <w:tr w:rsidR="0016494F" w14:paraId="5292CB30" w14:textId="77777777" w:rsidTr="729B858A">
        <w:trPr>
          <w:trHeight w:val="5387"/>
        </w:trPr>
        <w:tc>
          <w:tcPr>
            <w:tcW w:w="1399" w:type="dxa"/>
            <w:tcBorders>
              <w:top w:val="single" w:sz="6" w:space="0" w:color="000000" w:themeColor="text1"/>
              <w:left w:val="single" w:sz="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0E0E0"/>
          </w:tcPr>
          <w:p w14:paraId="2E88D4D8" w14:textId="77777777" w:rsidR="0016494F" w:rsidRDefault="0016494F" w:rsidP="000E0FAC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 xml:space="preserve">Fachlicher </w:t>
            </w:r>
            <w:r w:rsidRPr="00D13688">
              <w:rPr>
                <w:b/>
              </w:rPr>
              <w:t>Inhalt</w:t>
            </w:r>
            <w:r>
              <w:rPr>
                <w:b/>
              </w:rPr>
              <w:t>:</w:t>
            </w:r>
          </w:p>
          <w:p w14:paraId="525A2B26" w14:textId="77777777" w:rsidR="0016494F" w:rsidRPr="00A072F1" w:rsidRDefault="0016494F" w:rsidP="000E0FAC">
            <w:pPr>
              <w:pStyle w:val="Tabelleneintrag"/>
              <w:snapToGrid w:val="0"/>
            </w:pPr>
            <w:r w:rsidRPr="00A072F1">
              <w:t>(Allgemeine Beschreibung)</w:t>
            </w:r>
          </w:p>
        </w:tc>
        <w:tc>
          <w:tcPr>
            <w:tcW w:w="8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2" w:space="0" w:color="000000" w:themeColor="text1"/>
            </w:tcBorders>
          </w:tcPr>
          <w:p w14:paraId="683631FC" w14:textId="11CA4A8F" w:rsidR="0016494F" w:rsidRPr="00A072F1" w:rsidRDefault="00F352EA" w:rsidP="486903D7">
            <w:pPr>
              <w:pStyle w:val="berschrift2"/>
              <w:numPr>
                <w:ilvl w:val="1"/>
                <w:numId w:val="0"/>
              </w:numPr>
              <w:rPr>
                <w:rFonts w:cs="Arial"/>
                <w:color w:val="0070C0"/>
                <w:sz w:val="20"/>
              </w:rPr>
            </w:pPr>
            <w:r w:rsidRPr="486903D7">
              <w:rPr>
                <w:rFonts w:cs="Arial"/>
                <w:color w:val="0070C0"/>
                <w:sz w:val="20"/>
              </w:rPr>
              <w:t xml:space="preserve">Nutzen: </w:t>
            </w:r>
            <w:r w:rsidR="00A47D35" w:rsidRPr="486903D7">
              <w:rPr>
                <w:rFonts w:cs="Arial"/>
                <w:color w:val="0070C0"/>
                <w:sz w:val="20"/>
              </w:rPr>
              <w:t>Mit dem Programm sollen</w:t>
            </w:r>
            <w:r w:rsidR="0025704A">
              <w:rPr>
                <w:rFonts w:cs="Arial"/>
                <w:color w:val="0070C0"/>
                <w:sz w:val="20"/>
              </w:rPr>
              <w:t xml:space="preserve"> Prozesse gesucht werden können und </w:t>
            </w:r>
            <w:r w:rsidR="00B73C39">
              <w:rPr>
                <w:rFonts w:cs="Arial"/>
                <w:color w:val="0070C0"/>
                <w:sz w:val="20"/>
              </w:rPr>
              <w:t>abhängig,</w:t>
            </w:r>
            <w:r w:rsidR="0025704A">
              <w:rPr>
                <w:rFonts w:cs="Arial"/>
                <w:color w:val="0070C0"/>
                <w:sz w:val="20"/>
              </w:rPr>
              <w:t xml:space="preserve"> ob sie bereits am laufen sind oder nicht kann man den Prozess starten und killen.</w:t>
            </w:r>
          </w:p>
          <w:p w14:paraId="022880F2" w14:textId="6B4AB10E" w:rsidR="0016494F" w:rsidRPr="00A072F1" w:rsidRDefault="00A47D35" w:rsidP="00F2567E">
            <w:pPr>
              <w:pStyle w:val="berschrift3"/>
              <w:numPr>
                <w:ilvl w:val="0"/>
                <w:numId w:val="0"/>
              </w:numPr>
              <w:rPr>
                <w:rFonts w:cs="Arial"/>
                <w:b/>
                <w:color w:val="0070C0"/>
                <w:sz w:val="20"/>
              </w:rPr>
            </w:pPr>
            <w:r>
              <w:rPr>
                <w:rFonts w:cs="Arial"/>
                <w:b/>
                <w:color w:val="0070C0"/>
                <w:sz w:val="20"/>
              </w:rPr>
              <w:t>Automation</w:t>
            </w:r>
            <w:r w:rsidR="0016494F" w:rsidRPr="00A072F1">
              <w:rPr>
                <w:rFonts w:cs="Arial"/>
                <w:b/>
                <w:color w:val="0070C0"/>
                <w:sz w:val="20"/>
              </w:rPr>
              <w:t>:</w:t>
            </w:r>
            <w:r w:rsidR="009220E5">
              <w:rPr>
                <w:rFonts w:cs="Arial"/>
                <w:b/>
                <w:color w:val="0070C0"/>
                <w:sz w:val="20"/>
              </w:rPr>
              <w:t xml:space="preserve"> </w:t>
            </w:r>
          </w:p>
          <w:p w14:paraId="5BDECDEE" w14:textId="708FFA11" w:rsidR="0016494F" w:rsidRPr="007272DC" w:rsidRDefault="00A47D35" w:rsidP="00A47D35">
            <w:pPr>
              <w:pStyle w:val="Listenabsatz"/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>D</w:t>
            </w:r>
            <w:r w:rsidR="0025704A">
              <w:rPr>
                <w:rFonts w:ascii="Arial" w:hAnsi="Arial" w:cs="Arial"/>
                <w:color w:val="0070C0"/>
                <w:sz w:val="20"/>
              </w:rPr>
              <w:t xml:space="preserve">as Programm automatisiert den Startup oder kill Prozess von Prozessen die man </w:t>
            </w:r>
            <w:r w:rsidR="0025704A">
              <w:rPr>
                <w:rFonts w:ascii="Arial" w:hAnsi="Arial" w:cs="Arial"/>
                <w:color w:val="0070C0"/>
                <w:sz w:val="20"/>
              </w:rPr>
              <w:br/>
              <w:t>auswählt (e.g. Suchfeld)</w:t>
            </w:r>
          </w:p>
          <w:p w14:paraId="0D8EF8A8" w14:textId="2F8E0BBE" w:rsidR="0016494F" w:rsidRPr="00A072F1" w:rsidRDefault="00A47D35" w:rsidP="00F2567E">
            <w:pPr>
              <w:rPr>
                <w:rFonts w:cs="Arial"/>
                <w:b/>
                <w:color w:val="0070C0"/>
                <w:sz w:val="20"/>
              </w:rPr>
            </w:pPr>
            <w:r>
              <w:rPr>
                <w:rFonts w:cs="Arial"/>
                <w:b/>
                <w:color w:val="0070C0"/>
                <w:sz w:val="20"/>
              </w:rPr>
              <w:t>Details</w:t>
            </w:r>
            <w:r w:rsidR="0016494F" w:rsidRPr="00A072F1">
              <w:rPr>
                <w:rFonts w:cs="Arial"/>
                <w:b/>
                <w:color w:val="0070C0"/>
                <w:sz w:val="20"/>
              </w:rPr>
              <w:t>:</w:t>
            </w:r>
          </w:p>
          <w:p w14:paraId="40E60CAA" w14:textId="36166A65" w:rsidR="0016494F" w:rsidRPr="007272DC" w:rsidRDefault="00872449" w:rsidP="00F2567E">
            <w:pPr>
              <w:pStyle w:val="Listenabsatz"/>
              <w:numPr>
                <w:ilvl w:val="0"/>
                <w:numId w:val="26"/>
              </w:numPr>
              <w:spacing w:before="120" w:after="120"/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>Konfiguration:</w:t>
            </w:r>
            <w:r w:rsidR="0025704A">
              <w:rPr>
                <w:rFonts w:ascii="Arial" w:hAnsi="Arial" w:cs="Arial"/>
                <w:color w:val="0070C0"/>
                <w:sz w:val="20"/>
              </w:rPr>
              <w:t xml:space="preserve"> keine</w:t>
            </w:r>
          </w:p>
          <w:p w14:paraId="5480A21C" w14:textId="7851A6BC" w:rsidR="0016494F" w:rsidRDefault="00A45DC7" w:rsidP="00F2567E">
            <w:pPr>
              <w:pStyle w:val="Listenabsatz"/>
              <w:numPr>
                <w:ilvl w:val="0"/>
                <w:numId w:val="26"/>
              </w:numPr>
              <w:spacing w:before="120" w:after="120"/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>Integration:</w:t>
            </w:r>
            <w:r w:rsidR="0025704A">
              <w:rPr>
                <w:rFonts w:ascii="Arial" w:hAnsi="Arial" w:cs="Arial"/>
                <w:color w:val="0070C0"/>
                <w:sz w:val="20"/>
              </w:rPr>
              <w:t xml:space="preserve"> Starten per PowerShell</w:t>
            </w:r>
          </w:p>
          <w:p w14:paraId="329E0B8B" w14:textId="3AC98192" w:rsidR="00A45DC7" w:rsidRDefault="00A45DC7" w:rsidP="00F2567E">
            <w:pPr>
              <w:pStyle w:val="Listenabsatz"/>
              <w:numPr>
                <w:ilvl w:val="0"/>
                <w:numId w:val="26"/>
              </w:numPr>
              <w:spacing w:before="120" w:after="120"/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>Admin</w:t>
            </w:r>
            <w:r w:rsidR="009220E5">
              <w:rPr>
                <w:rFonts w:ascii="Arial" w:hAnsi="Arial" w:cs="Arial"/>
                <w:color w:val="0070C0"/>
                <w:sz w:val="20"/>
              </w:rPr>
              <w:t>istration:</w:t>
            </w:r>
            <w:r w:rsidR="0025704A">
              <w:rPr>
                <w:rFonts w:ascii="Arial" w:hAnsi="Arial" w:cs="Arial"/>
                <w:color w:val="0070C0"/>
                <w:sz w:val="20"/>
              </w:rPr>
              <w:t xml:space="preserve"> bei der "kill-Process" Funktion kommt ein Fail Safe im Sinn von </w:t>
            </w:r>
            <w:r w:rsidR="0025704A">
              <w:rPr>
                <w:rFonts w:ascii="Arial" w:hAnsi="Arial" w:cs="Arial"/>
                <w:color w:val="0070C0"/>
                <w:sz w:val="20"/>
              </w:rPr>
              <w:br/>
              <w:t>"Sind Sie sicher?" Fenster</w:t>
            </w:r>
          </w:p>
          <w:p w14:paraId="66102ED1" w14:textId="62D54C64" w:rsidR="00872449" w:rsidRDefault="00872449" w:rsidP="00F2567E">
            <w:pPr>
              <w:pStyle w:val="Listenabsatz"/>
              <w:numPr>
                <w:ilvl w:val="0"/>
                <w:numId w:val="26"/>
              </w:numPr>
              <w:spacing w:before="120" w:after="120"/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>Sicherheitsaspekte</w:t>
            </w:r>
            <w:r w:rsidR="009220E5">
              <w:rPr>
                <w:rFonts w:ascii="Arial" w:hAnsi="Arial" w:cs="Arial"/>
                <w:color w:val="0070C0"/>
                <w:sz w:val="20"/>
              </w:rPr>
              <w:t>:</w:t>
            </w:r>
            <w:r w:rsidR="0025704A">
              <w:rPr>
                <w:rFonts w:ascii="Arial" w:hAnsi="Arial" w:cs="Arial"/>
                <w:color w:val="0070C0"/>
                <w:sz w:val="20"/>
              </w:rPr>
              <w:t xml:space="preserve"> nein</w:t>
            </w:r>
          </w:p>
          <w:p w14:paraId="6580C430" w14:textId="60DA2DC3" w:rsidR="00544A3C" w:rsidRPr="007272DC" w:rsidRDefault="00544A3C" w:rsidP="00544A3C">
            <w:pPr>
              <w:pStyle w:val="Listenabsatz"/>
              <w:spacing w:before="120" w:after="120"/>
              <w:ind w:left="644"/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>(Grid mit "Listbox" ausführen)</w:t>
            </w:r>
          </w:p>
          <w:p w14:paraId="022DB0F1" w14:textId="7C157D17" w:rsidR="00F2567E" w:rsidRDefault="0006588A" w:rsidP="00F2567E">
            <w:pPr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(Skizze / Mockup)</w:t>
            </w:r>
          </w:p>
          <w:p w14:paraId="51F3FB3D" w14:textId="52A5D7AB" w:rsidR="00B73C39" w:rsidRDefault="00F60E46" w:rsidP="00F2567E">
            <w:pPr>
              <w:rPr>
                <w:rFonts w:cs="Arial"/>
                <w:color w:val="0070C0"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7C9971" wp14:editId="0231FC39">
                  <wp:extent cx="5064760" cy="4332605"/>
                  <wp:effectExtent l="0" t="0" r="254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4760" cy="433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E764C7" w14:textId="77777777" w:rsidR="00B73C39" w:rsidRDefault="00B73C39" w:rsidP="00F2567E">
            <w:pPr>
              <w:rPr>
                <w:rFonts w:cs="Arial"/>
                <w:color w:val="0070C0"/>
                <w:sz w:val="20"/>
              </w:rPr>
            </w:pPr>
          </w:p>
          <w:p w14:paraId="5F6CD69C" w14:textId="77777777" w:rsidR="0006588A" w:rsidRPr="007272DC" w:rsidRDefault="0006588A" w:rsidP="00F2567E">
            <w:pPr>
              <w:rPr>
                <w:rFonts w:cs="Arial"/>
                <w:b/>
                <w:color w:val="0070C0"/>
                <w:sz w:val="20"/>
              </w:rPr>
            </w:pPr>
          </w:p>
          <w:p w14:paraId="20A7A36A" w14:textId="4D68FBB8" w:rsidR="00F2567E" w:rsidRDefault="00FB767A" w:rsidP="00F2567E">
            <w:pPr>
              <w:rPr>
                <w:rFonts w:cs="Arial"/>
                <w:b/>
                <w:color w:val="0070C0"/>
                <w:sz w:val="20"/>
              </w:rPr>
            </w:pPr>
            <w:r>
              <w:rPr>
                <w:rFonts w:cs="Arial"/>
                <w:b/>
                <w:color w:val="0070C0"/>
                <w:sz w:val="20"/>
              </w:rPr>
              <w:t xml:space="preserve">Erkenntnisse aus der </w:t>
            </w:r>
            <w:r w:rsidR="00F352EA">
              <w:rPr>
                <w:rFonts w:cs="Arial"/>
                <w:b/>
                <w:color w:val="0070C0"/>
                <w:sz w:val="20"/>
              </w:rPr>
              <w:t>Machbarkeit</w:t>
            </w:r>
            <w:r w:rsidR="005C4340">
              <w:rPr>
                <w:rFonts w:cs="Arial"/>
                <w:b/>
                <w:color w:val="0070C0"/>
                <w:sz w:val="20"/>
              </w:rPr>
              <w:t>sabklärung</w:t>
            </w:r>
            <w:r>
              <w:rPr>
                <w:rFonts w:cs="Arial"/>
                <w:b/>
                <w:color w:val="0070C0"/>
                <w:sz w:val="20"/>
              </w:rPr>
              <w:t xml:space="preserve"> in Windows Powershell</w:t>
            </w:r>
            <w:r w:rsidR="0016494F" w:rsidRPr="00A072F1">
              <w:rPr>
                <w:rFonts w:cs="Arial"/>
                <w:b/>
                <w:color w:val="0070C0"/>
                <w:sz w:val="20"/>
              </w:rPr>
              <w:t>:</w:t>
            </w:r>
          </w:p>
          <w:p w14:paraId="1B52CD18" w14:textId="1606FF8B" w:rsidR="0016494F" w:rsidRPr="00A542EC" w:rsidRDefault="00F352EA" w:rsidP="00A47D35">
            <w:pPr>
              <w:ind w:left="802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Folgende Features sind vorab untersucht worden und</w:t>
            </w:r>
            <w:r w:rsidR="00A47D35">
              <w:rPr>
                <w:rFonts w:cs="Arial"/>
                <w:color w:val="0070C0"/>
                <w:sz w:val="20"/>
              </w:rPr>
              <w:t xml:space="preserve"> </w:t>
            </w:r>
            <w:r w:rsidR="00AD57D1">
              <w:rPr>
                <w:rFonts w:cs="Arial"/>
                <w:color w:val="0070C0"/>
                <w:sz w:val="20"/>
              </w:rPr>
              <w:t>das Suchfenster für die verschiedenen Prozesse mit der Auswahl werden wahrscheinlich die grössten Herausforderungen sein.</w:t>
            </w:r>
          </w:p>
        </w:tc>
      </w:tr>
      <w:tr w:rsidR="0016494F" w14:paraId="3BA60A33" w14:textId="77777777" w:rsidTr="729B858A">
        <w:trPr>
          <w:trHeight w:val="3119"/>
        </w:trPr>
        <w:tc>
          <w:tcPr>
            <w:tcW w:w="1399" w:type="dxa"/>
            <w:tcBorders>
              <w:top w:val="single" w:sz="6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6" w:space="0" w:color="000000" w:themeColor="text1"/>
            </w:tcBorders>
            <w:shd w:val="clear" w:color="auto" w:fill="E0E0E0"/>
          </w:tcPr>
          <w:p w14:paraId="6489D67D" w14:textId="77777777" w:rsidR="0016494F" w:rsidRDefault="0016494F" w:rsidP="000E0FAC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lastRenderedPageBreak/>
              <w:t>MUSS</w:t>
            </w:r>
          </w:p>
          <w:p w14:paraId="16F66263" w14:textId="77777777" w:rsidR="0016494F" w:rsidRDefault="0016494F" w:rsidP="000E0FAC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>Kriterien:</w:t>
            </w:r>
          </w:p>
          <w:p w14:paraId="052935CD" w14:textId="77777777" w:rsidR="0016494F" w:rsidRPr="00A072F1" w:rsidRDefault="0016494F" w:rsidP="000E0FAC">
            <w:pPr>
              <w:pStyle w:val="Tabelleneintrag"/>
              <w:snapToGrid w:val="0"/>
            </w:pPr>
            <w:r w:rsidRPr="00A072F1">
              <w:t xml:space="preserve">(Konkrete </w:t>
            </w:r>
            <w:r>
              <w:t>Features, die umzusetzen sind)</w:t>
            </w:r>
          </w:p>
        </w:tc>
        <w:tc>
          <w:tcPr>
            <w:tcW w:w="8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</w:tcPr>
          <w:p w14:paraId="1901B80A" w14:textId="18C2F5A5" w:rsidR="0016494F" w:rsidRPr="00400556" w:rsidRDefault="00A47D35" w:rsidP="000E0FAC">
            <w:pPr>
              <w:rPr>
                <w:rFonts w:cs="Arial"/>
                <w:b/>
                <w:color w:val="0070C0"/>
                <w:sz w:val="20"/>
              </w:rPr>
            </w:pPr>
            <w:r w:rsidRPr="00400556">
              <w:rPr>
                <w:rFonts w:cs="Arial"/>
                <w:b/>
                <w:color w:val="0070C0"/>
                <w:sz w:val="20"/>
              </w:rPr>
              <w:t>Folgende Features sollen implementiert werden</w:t>
            </w:r>
            <w:r w:rsidR="00BA7F29">
              <w:rPr>
                <w:rFonts w:cs="Arial"/>
                <w:b/>
                <w:color w:val="0070C0"/>
                <w:sz w:val="20"/>
              </w:rPr>
              <w:t xml:space="preserve">, um </w:t>
            </w:r>
            <w:r w:rsidR="00F319A1">
              <w:rPr>
                <w:rFonts w:cs="Arial"/>
                <w:b/>
                <w:color w:val="0070C0"/>
                <w:sz w:val="20"/>
              </w:rPr>
              <w:t>einen</w:t>
            </w:r>
            <w:r w:rsidR="00BA7F29">
              <w:rPr>
                <w:rFonts w:cs="Arial"/>
                <w:b/>
                <w:color w:val="0070C0"/>
                <w:sz w:val="20"/>
              </w:rPr>
              <w:t xml:space="preserve"> </w:t>
            </w:r>
            <w:r w:rsidR="00F319A1">
              <w:rPr>
                <w:rFonts w:cs="Arial"/>
                <w:b/>
                <w:color w:val="0070C0"/>
                <w:sz w:val="20"/>
              </w:rPr>
              <w:t>produktiven Ablauf sicherzustellen</w:t>
            </w:r>
            <w:r w:rsidR="0016494F" w:rsidRPr="00400556">
              <w:rPr>
                <w:rFonts w:cs="Arial"/>
                <w:b/>
                <w:color w:val="0070C0"/>
                <w:sz w:val="20"/>
              </w:rPr>
              <w:t>:</w:t>
            </w:r>
          </w:p>
          <w:p w14:paraId="551B2498" w14:textId="00A67E76" w:rsidR="00A47D35" w:rsidRDefault="00F60E46" w:rsidP="00A542EC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Grid Fenster mit Auswahlfunktion</w:t>
            </w:r>
          </w:p>
          <w:p w14:paraId="7811DA65" w14:textId="6CBB0203" w:rsidR="00A47D35" w:rsidRDefault="00F60E46" w:rsidP="00A542EC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Kill/Restart Button</w:t>
            </w:r>
          </w:p>
          <w:p w14:paraId="26789B4B" w14:textId="553CDD77" w:rsidR="00A542EC" w:rsidRPr="00A542EC" w:rsidRDefault="00F60E46" w:rsidP="00A542EC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Quit-Button</w:t>
            </w:r>
          </w:p>
          <w:p w14:paraId="230CC31E" w14:textId="77777777" w:rsidR="0016494F" w:rsidRDefault="0016494F" w:rsidP="000E0FAC">
            <w:pPr>
              <w:spacing w:before="120" w:after="120"/>
              <w:ind w:left="737"/>
            </w:pPr>
          </w:p>
        </w:tc>
      </w:tr>
    </w:tbl>
    <w:p w14:paraId="269DB417" w14:textId="77777777" w:rsidR="00580DC1" w:rsidRDefault="00580DC1">
      <w:pPr>
        <w:spacing w:before="0" w:after="0"/>
      </w:pPr>
      <w:r>
        <w:br w:type="page"/>
      </w:r>
    </w:p>
    <w:tbl>
      <w:tblPr>
        <w:tblW w:w="9631" w:type="dxa"/>
        <w:tblInd w:w="6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399"/>
        <w:gridCol w:w="8232"/>
      </w:tblGrid>
      <w:tr w:rsidR="0016494F" w14:paraId="3FF299F2" w14:textId="77777777" w:rsidTr="000E0FAC">
        <w:trPr>
          <w:trHeight w:val="3685"/>
        </w:trPr>
        <w:tc>
          <w:tcPr>
            <w:tcW w:w="1399" w:type="dxa"/>
            <w:shd w:val="clear" w:color="auto" w:fill="E0E0E0"/>
          </w:tcPr>
          <w:p w14:paraId="50B84969" w14:textId="77777777" w:rsidR="0016494F" w:rsidRDefault="0016494F" w:rsidP="000E0FAC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lastRenderedPageBreak/>
              <w:t>KANN</w:t>
            </w:r>
          </w:p>
          <w:p w14:paraId="48E51451" w14:textId="77777777" w:rsidR="0016494F" w:rsidRDefault="0016494F" w:rsidP="000E0FAC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>Kriterien:</w:t>
            </w:r>
          </w:p>
          <w:p w14:paraId="17493E32" w14:textId="77777777" w:rsidR="0016494F" w:rsidRDefault="0016494F" w:rsidP="000E0FAC">
            <w:pPr>
              <w:pStyle w:val="Tabelleneintrag"/>
              <w:snapToGrid w:val="0"/>
            </w:pPr>
            <w:r w:rsidRPr="00A072F1">
              <w:t xml:space="preserve">(Konkrete </w:t>
            </w:r>
            <w:r>
              <w:t>Features, die optional sind)</w:t>
            </w:r>
          </w:p>
        </w:tc>
        <w:tc>
          <w:tcPr>
            <w:tcW w:w="8232" w:type="dxa"/>
          </w:tcPr>
          <w:p w14:paraId="58E89A7C" w14:textId="3B608C37" w:rsidR="00400556" w:rsidRPr="00400556" w:rsidRDefault="00400556" w:rsidP="00400556">
            <w:pPr>
              <w:rPr>
                <w:rFonts w:cs="Arial"/>
                <w:b/>
                <w:color w:val="0070C0"/>
                <w:sz w:val="20"/>
              </w:rPr>
            </w:pPr>
            <w:r w:rsidRPr="00400556">
              <w:rPr>
                <w:rFonts w:cs="Arial"/>
                <w:b/>
                <w:color w:val="0070C0"/>
                <w:sz w:val="20"/>
              </w:rPr>
              <w:t xml:space="preserve">Folgende Features </w:t>
            </w:r>
            <w:r>
              <w:rPr>
                <w:rFonts w:cs="Arial"/>
                <w:b/>
                <w:color w:val="0070C0"/>
                <w:sz w:val="20"/>
              </w:rPr>
              <w:t>können zusätzlich</w:t>
            </w:r>
            <w:r w:rsidRPr="00400556">
              <w:rPr>
                <w:rFonts w:cs="Arial"/>
                <w:b/>
                <w:color w:val="0070C0"/>
                <w:sz w:val="20"/>
              </w:rPr>
              <w:t xml:space="preserve"> implementiert werden:</w:t>
            </w:r>
            <w:r w:rsidR="007B2FCB">
              <w:rPr>
                <w:rFonts w:cs="Arial"/>
                <w:b/>
                <w:color w:val="0070C0"/>
                <w:sz w:val="20"/>
              </w:rPr>
              <w:t xml:space="preserve"> (</w:t>
            </w:r>
            <w:r w:rsidR="003A3100">
              <w:rPr>
                <w:rFonts w:cs="Arial"/>
                <w:b/>
                <w:color w:val="0070C0"/>
                <w:sz w:val="20"/>
              </w:rPr>
              <w:t xml:space="preserve">Varianten, </w:t>
            </w:r>
            <w:r w:rsidR="007B2FCB">
              <w:rPr>
                <w:rFonts w:cs="Arial"/>
                <w:b/>
                <w:color w:val="0070C0"/>
                <w:sz w:val="20"/>
              </w:rPr>
              <w:t>Kreativität)</w:t>
            </w:r>
          </w:p>
          <w:p w14:paraId="0EFB8DBC" w14:textId="5BAB536C" w:rsidR="00400556" w:rsidRDefault="00B73C39" w:rsidP="00400556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Bei der Kill Option ein Fail Safe in Form von einem extra Formular, wo man für Bestätigung gefragt wird.</w:t>
            </w:r>
          </w:p>
          <w:p w14:paraId="63791912" w14:textId="57959372" w:rsidR="00400556" w:rsidRDefault="00B73C39" w:rsidP="00400556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 xml:space="preserve">Bestätigung das der Prozess erfolgreich </w:t>
            </w:r>
            <w:r w:rsidR="00F60E46">
              <w:rPr>
                <w:rFonts w:cs="Arial"/>
                <w:color w:val="0070C0"/>
                <w:sz w:val="20"/>
              </w:rPr>
              <w:t>gestartet</w:t>
            </w:r>
            <w:r>
              <w:rPr>
                <w:rFonts w:cs="Arial"/>
                <w:color w:val="0070C0"/>
                <w:sz w:val="20"/>
              </w:rPr>
              <w:t>/Gekillt wurde oder nicht</w:t>
            </w:r>
          </w:p>
          <w:p w14:paraId="46EBDBD3" w14:textId="5D67CB9F" w:rsidR="00F60E46" w:rsidRPr="00A542EC" w:rsidRDefault="00C93337" w:rsidP="00400556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Listbox Inhalt ist sortiert und schön formatiert</w:t>
            </w:r>
          </w:p>
          <w:p w14:paraId="37227516" w14:textId="77777777" w:rsidR="0016494F" w:rsidRDefault="0016494F" w:rsidP="000E0FAC">
            <w:pPr>
              <w:pStyle w:val="Tabelleneintrag"/>
              <w:tabs>
                <w:tab w:val="left" w:pos="430"/>
                <w:tab w:val="left" w:pos="1077"/>
                <w:tab w:val="left" w:pos="1927"/>
                <w:tab w:val="left" w:pos="2920"/>
                <w:tab w:val="left" w:pos="4621"/>
                <w:tab w:val="left" w:pos="5675"/>
              </w:tabs>
              <w:snapToGrid w:val="0"/>
            </w:pPr>
          </w:p>
        </w:tc>
      </w:tr>
    </w:tbl>
    <w:p w14:paraId="00FBA367" w14:textId="77777777" w:rsidR="0016494F" w:rsidRDefault="0016494F">
      <w:pPr>
        <w:spacing w:before="0" w:after="0"/>
        <w:rPr>
          <w:b/>
          <w:sz w:val="28"/>
        </w:rPr>
      </w:pPr>
    </w:p>
    <w:p w14:paraId="37245EB5" w14:textId="4EFABC3A" w:rsidR="0016494F" w:rsidRDefault="00B4268A" w:rsidP="0016494F">
      <w:pPr>
        <w:pStyle w:val="berschrift2"/>
      </w:pPr>
      <w:r>
        <w:t>Planung Meilensteine</w:t>
      </w:r>
      <w:r w:rsidR="00B70BF5">
        <w:t xml:space="preserve"> (LB1 / LB2)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5084"/>
        <w:gridCol w:w="1607"/>
        <w:gridCol w:w="2085"/>
      </w:tblGrid>
      <w:tr w:rsidR="00A542EC" w:rsidRPr="008A5948" w14:paraId="2C0D2306" w14:textId="77777777" w:rsidTr="486903D7">
        <w:trPr>
          <w:trHeight w:val="884"/>
        </w:trPr>
        <w:tc>
          <w:tcPr>
            <w:tcW w:w="546" w:type="dxa"/>
          </w:tcPr>
          <w:p w14:paraId="2F9E2FDD" w14:textId="5AF0B939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MS</w:t>
            </w:r>
          </w:p>
        </w:tc>
        <w:tc>
          <w:tcPr>
            <w:tcW w:w="5084" w:type="dxa"/>
          </w:tcPr>
          <w:p w14:paraId="629F0B0C" w14:textId="7777777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 w:rsidRPr="008A5948">
              <w:rPr>
                <w:i/>
                <w:sz w:val="22"/>
                <w:szCs w:val="22"/>
              </w:rPr>
              <w:t>Tätigkeit / Abgabe</w:t>
            </w:r>
          </w:p>
        </w:tc>
        <w:tc>
          <w:tcPr>
            <w:tcW w:w="1607" w:type="dxa"/>
            <w:tcBorders>
              <w:bottom w:val="single" w:sz="4" w:space="0" w:color="auto"/>
            </w:tcBorders>
          </w:tcPr>
          <w:p w14:paraId="0A77BC6E" w14:textId="50F84995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Soll-Datum</w:t>
            </w:r>
            <w:r w:rsidRPr="008A5948">
              <w:rPr>
                <w:i/>
                <w:sz w:val="22"/>
                <w:szCs w:val="22"/>
              </w:rPr>
              <w:t xml:space="preserve"> </w:t>
            </w:r>
          </w:p>
        </w:tc>
        <w:tc>
          <w:tcPr>
            <w:tcW w:w="2085" w:type="dxa"/>
            <w:tcBorders>
              <w:bottom w:val="single" w:sz="4" w:space="0" w:color="auto"/>
            </w:tcBorders>
          </w:tcPr>
          <w:p w14:paraId="2E847F1C" w14:textId="07CB424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Ist-Datum</w:t>
            </w:r>
          </w:p>
        </w:tc>
      </w:tr>
      <w:tr w:rsidR="00A542EC" w:rsidRPr="008A5948" w14:paraId="3CFB3DA9" w14:textId="77777777" w:rsidTr="486903D7">
        <w:trPr>
          <w:trHeight w:val="1556"/>
        </w:trPr>
        <w:tc>
          <w:tcPr>
            <w:tcW w:w="546" w:type="dxa"/>
          </w:tcPr>
          <w:p w14:paraId="0F056C75" w14:textId="7777777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A</w:t>
            </w:r>
          </w:p>
        </w:tc>
        <w:tc>
          <w:tcPr>
            <w:tcW w:w="5084" w:type="dxa"/>
          </w:tcPr>
          <w:p w14:paraId="2DAA8BA3" w14:textId="77777777" w:rsidR="00A542EC" w:rsidRPr="006C1649" w:rsidRDefault="00A542EC" w:rsidP="00A542E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6C1649">
              <w:rPr>
                <w:color w:val="7030A0"/>
                <w:sz w:val="22"/>
                <w:szCs w:val="22"/>
              </w:rPr>
              <w:t xml:space="preserve">Projektstart </w:t>
            </w:r>
          </w:p>
          <w:p w14:paraId="02BBCA41" w14:textId="042AC948" w:rsidR="00A542EC" w:rsidRPr="008A5948" w:rsidRDefault="00A542EC" w:rsidP="00A542EC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Team</w:t>
            </w:r>
            <w:r w:rsidR="00316558">
              <w:rPr>
                <w:b w:val="0"/>
                <w:sz w:val="22"/>
                <w:szCs w:val="22"/>
              </w:rPr>
              <w:t xml:space="preserve"> B</w:t>
            </w:r>
            <w:r w:rsidRPr="008A5948">
              <w:rPr>
                <w:b w:val="0"/>
                <w:sz w:val="22"/>
                <w:szCs w:val="22"/>
              </w:rPr>
              <w:t>ildung</w:t>
            </w:r>
            <w:r w:rsidR="00366C6B">
              <w:rPr>
                <w:b w:val="0"/>
                <w:sz w:val="22"/>
                <w:szCs w:val="22"/>
              </w:rPr>
              <w:t xml:space="preserve">, </w:t>
            </w:r>
            <w:r w:rsidR="0062737A">
              <w:rPr>
                <w:b w:val="0"/>
                <w:sz w:val="22"/>
                <w:szCs w:val="22"/>
              </w:rPr>
              <w:t>Kollaboration</w:t>
            </w:r>
            <w:r w:rsidR="00990073">
              <w:rPr>
                <w:b w:val="0"/>
                <w:sz w:val="22"/>
                <w:szCs w:val="22"/>
              </w:rPr>
              <w:t>splattform, GitHub</w:t>
            </w:r>
            <w:r w:rsidR="000016ED">
              <w:rPr>
                <w:b w:val="0"/>
                <w:sz w:val="22"/>
                <w:szCs w:val="22"/>
              </w:rPr>
              <w:t xml:space="preserve"> </w:t>
            </w:r>
            <w:r w:rsidR="00ED6DB3">
              <w:rPr>
                <w:b w:val="0"/>
                <w:sz w:val="22"/>
                <w:szCs w:val="22"/>
              </w:rPr>
              <w:t>Repos *</w:t>
            </w:r>
            <w:r w:rsidR="000016ED">
              <w:rPr>
                <w:b w:val="0"/>
                <w:sz w:val="22"/>
                <w:szCs w:val="22"/>
              </w:rPr>
              <w:t>, Lehrerzugang</w:t>
            </w:r>
          </w:p>
          <w:p w14:paraId="794AD183" w14:textId="5651FA59" w:rsidR="00A542EC" w:rsidRPr="008A5948" w:rsidRDefault="00A542EC" w:rsidP="00A542EC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sz w:val="22"/>
                <w:szCs w:val="22"/>
              </w:rPr>
            </w:pPr>
            <w:r w:rsidRPr="008A5948">
              <w:rPr>
                <w:sz w:val="22"/>
                <w:szCs w:val="22"/>
              </w:rPr>
              <w:t xml:space="preserve">Wahl / Ausarbeitung der </w:t>
            </w:r>
            <w:r>
              <w:rPr>
                <w:sz w:val="22"/>
                <w:szCs w:val="22"/>
              </w:rPr>
              <w:t>Anforderungsdefinition</w:t>
            </w:r>
          </w:p>
          <w:p w14:paraId="4B36DDC0" w14:textId="46548DBF" w:rsidR="0016494F" w:rsidRPr="008A5948" w:rsidRDefault="00A542EC" w:rsidP="00A542EC">
            <w:pPr>
              <w:spacing w:before="0" w:after="0"/>
              <w:ind w:left="113"/>
              <w:rPr>
                <w:lang w:eastAsia="de-DE"/>
              </w:rPr>
            </w:pPr>
            <w:r w:rsidRPr="008A5948">
              <w:rPr>
                <w:sz w:val="22"/>
                <w:szCs w:val="22"/>
              </w:rPr>
              <w:t xml:space="preserve">Abnahme </w:t>
            </w:r>
            <w:r>
              <w:rPr>
                <w:sz w:val="22"/>
                <w:szCs w:val="22"/>
              </w:rPr>
              <w:t>Anforderungsdefinition durch Lehrperson</w:t>
            </w:r>
          </w:p>
        </w:tc>
        <w:tc>
          <w:tcPr>
            <w:tcW w:w="1607" w:type="dxa"/>
            <w:shd w:val="clear" w:color="auto" w:fill="F2F2F2" w:themeFill="background1" w:themeFillShade="F2"/>
          </w:tcPr>
          <w:p w14:paraId="12E5F6D4" w14:textId="2BA89195" w:rsidR="0016494F" w:rsidRPr="00B407BA" w:rsidRDefault="0060308E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09.01.2024</w:t>
            </w:r>
          </w:p>
        </w:tc>
        <w:tc>
          <w:tcPr>
            <w:tcW w:w="2085" w:type="dxa"/>
            <w:shd w:val="clear" w:color="auto" w:fill="F2F2F2" w:themeFill="background1" w:themeFillShade="F2"/>
          </w:tcPr>
          <w:p w14:paraId="1B3AE1F5" w14:textId="15F4BCF2" w:rsidR="0016494F" w:rsidRPr="00B407BA" w:rsidRDefault="0060308E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09.01.2024</w:t>
            </w:r>
          </w:p>
        </w:tc>
      </w:tr>
      <w:tr w:rsidR="00A542EC" w:rsidRPr="008A5948" w14:paraId="097AE826" w14:textId="77777777" w:rsidTr="486903D7">
        <w:tc>
          <w:tcPr>
            <w:tcW w:w="546" w:type="dxa"/>
          </w:tcPr>
          <w:p w14:paraId="0D794514" w14:textId="77777777" w:rsidR="0016494F" w:rsidRPr="009E43C0" w:rsidRDefault="0016494F" w:rsidP="0016494F">
            <w:pPr>
              <w:pStyle w:val="berschrift2"/>
              <w:numPr>
                <w:ilvl w:val="0"/>
                <w:numId w:val="0"/>
              </w:numPr>
              <w:rPr>
                <w:bCs/>
                <w:sz w:val="22"/>
                <w:szCs w:val="22"/>
              </w:rPr>
            </w:pPr>
            <w:r w:rsidRPr="009E43C0">
              <w:rPr>
                <w:bCs/>
                <w:sz w:val="22"/>
                <w:szCs w:val="22"/>
              </w:rPr>
              <w:t>B</w:t>
            </w:r>
          </w:p>
        </w:tc>
        <w:tc>
          <w:tcPr>
            <w:tcW w:w="5084" w:type="dxa"/>
          </w:tcPr>
          <w:p w14:paraId="31F23DFB" w14:textId="77777777" w:rsidR="00A542EC" w:rsidRPr="006C1649" w:rsidRDefault="00A542EC" w:rsidP="00A542E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6C1649">
              <w:rPr>
                <w:color w:val="7030A0"/>
                <w:sz w:val="22"/>
                <w:szCs w:val="22"/>
              </w:rPr>
              <w:t>Teamaufgabe 1:</w:t>
            </w:r>
          </w:p>
          <w:p w14:paraId="5C8AD505" w14:textId="6FCD35F3" w:rsidR="0016494F" w:rsidRPr="008A5948" w:rsidRDefault="00A542EC" w:rsidP="006C1649">
            <w:pPr>
              <w:pStyle w:val="berschrift2"/>
              <w:numPr>
                <w:ilvl w:val="0"/>
                <w:numId w:val="27"/>
              </w:numPr>
              <w:spacing w:before="0" w:after="0"/>
              <w:ind w:left="443"/>
              <w:rPr>
                <w:b w:val="0"/>
                <w:sz w:val="22"/>
                <w:szCs w:val="22"/>
              </w:rPr>
            </w:pPr>
            <w:r w:rsidRPr="006C1649">
              <w:rPr>
                <w:sz w:val="22"/>
                <w:szCs w:val="22"/>
              </w:rPr>
              <w:t xml:space="preserve">Abgabe: Lösungsdesign </w:t>
            </w:r>
            <w:r w:rsidRPr="006C1649">
              <w:rPr>
                <w:sz w:val="22"/>
                <w:szCs w:val="22"/>
              </w:rPr>
              <w:br/>
            </w:r>
            <w:r w:rsidRPr="008A5948">
              <w:rPr>
                <w:b w:val="0"/>
                <w:sz w:val="22"/>
                <w:szCs w:val="22"/>
              </w:rPr>
              <w:t>(</w:t>
            </w:r>
            <w:r>
              <w:rPr>
                <w:b w:val="0"/>
                <w:sz w:val="22"/>
                <w:szCs w:val="22"/>
              </w:rPr>
              <w:t>Funktionsmodell / GUI / PAP / Storyboard</w:t>
            </w:r>
            <w:r w:rsidRPr="008A5948">
              <w:rPr>
                <w:b w:val="0"/>
                <w:sz w:val="22"/>
                <w:szCs w:val="22"/>
              </w:rPr>
              <w:t>)</w:t>
            </w:r>
          </w:p>
        </w:tc>
        <w:tc>
          <w:tcPr>
            <w:tcW w:w="1607" w:type="dxa"/>
            <w:shd w:val="clear" w:color="auto" w:fill="F2F2F2" w:themeFill="background1" w:themeFillShade="F2"/>
          </w:tcPr>
          <w:p w14:paraId="551B0C57" w14:textId="128D1AB6" w:rsidR="0016494F" w:rsidRPr="00B407BA" w:rsidRDefault="00E743AE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09.01.2024</w:t>
            </w:r>
          </w:p>
        </w:tc>
        <w:tc>
          <w:tcPr>
            <w:tcW w:w="2085" w:type="dxa"/>
            <w:shd w:val="clear" w:color="auto" w:fill="F2F2F2" w:themeFill="background1" w:themeFillShade="F2"/>
          </w:tcPr>
          <w:p w14:paraId="09B54092" w14:textId="35DBABF3" w:rsidR="0016494F" w:rsidRPr="00B407BA" w:rsidRDefault="00E743AE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09.01.2024</w:t>
            </w:r>
          </w:p>
        </w:tc>
      </w:tr>
      <w:tr w:rsidR="00A542EC" w:rsidRPr="008A5948" w14:paraId="51DA8562" w14:textId="77777777" w:rsidTr="486903D7">
        <w:tc>
          <w:tcPr>
            <w:tcW w:w="546" w:type="dxa"/>
          </w:tcPr>
          <w:p w14:paraId="4B28BBBE" w14:textId="2BB54234" w:rsidR="00B70BF5" w:rsidRPr="009E43C0" w:rsidRDefault="0016494F" w:rsidP="00B70BF5">
            <w:pPr>
              <w:pStyle w:val="berschrift2"/>
              <w:numPr>
                <w:ilvl w:val="0"/>
                <w:numId w:val="0"/>
              </w:numPr>
              <w:rPr>
                <w:bCs/>
                <w:sz w:val="22"/>
                <w:szCs w:val="22"/>
              </w:rPr>
            </w:pPr>
            <w:r w:rsidRPr="009E43C0">
              <w:rPr>
                <w:bCs/>
                <w:sz w:val="22"/>
                <w:szCs w:val="22"/>
              </w:rPr>
              <w:t>B2</w:t>
            </w:r>
          </w:p>
        </w:tc>
        <w:tc>
          <w:tcPr>
            <w:tcW w:w="5084" w:type="dxa"/>
          </w:tcPr>
          <w:p w14:paraId="6DF34B6B" w14:textId="12D7D7B0" w:rsidR="00885DBC" w:rsidRPr="009E43C0" w:rsidRDefault="00885DBC" w:rsidP="00885DB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9E43C0">
              <w:rPr>
                <w:color w:val="7030A0"/>
                <w:sz w:val="22"/>
                <w:szCs w:val="22"/>
              </w:rPr>
              <w:t>Teamaufgabe 2:</w:t>
            </w:r>
            <w:r w:rsidR="009E43C0" w:rsidRPr="009E43C0">
              <w:rPr>
                <w:color w:val="7030A0"/>
                <w:sz w:val="22"/>
                <w:szCs w:val="22"/>
              </w:rPr>
              <w:t xml:space="preserve"> (Nur LB2)</w:t>
            </w:r>
          </w:p>
          <w:p w14:paraId="3480974E" w14:textId="29A14B26" w:rsidR="0016494F" w:rsidRPr="008A5948" w:rsidRDefault="00885DBC" w:rsidP="0097231F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Abgabe: Testvorschrift und Testfälle</w:t>
            </w:r>
          </w:p>
        </w:tc>
        <w:tc>
          <w:tcPr>
            <w:tcW w:w="1607" w:type="dxa"/>
            <w:shd w:val="clear" w:color="auto" w:fill="F2F2F2" w:themeFill="background1" w:themeFillShade="F2"/>
          </w:tcPr>
          <w:p w14:paraId="4439554A" w14:textId="257C1FA6" w:rsidR="0016494F" w:rsidRPr="00B407BA" w:rsidRDefault="00E743AE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30.01.2024</w:t>
            </w:r>
          </w:p>
        </w:tc>
        <w:tc>
          <w:tcPr>
            <w:tcW w:w="2085" w:type="dxa"/>
            <w:shd w:val="clear" w:color="auto" w:fill="F2F2F2" w:themeFill="background1" w:themeFillShade="F2"/>
          </w:tcPr>
          <w:p w14:paraId="6689DC6F" w14:textId="53840F13" w:rsidR="0016494F" w:rsidRPr="00B407BA" w:rsidRDefault="004202B2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30.01.2024</w:t>
            </w:r>
          </w:p>
        </w:tc>
      </w:tr>
      <w:tr w:rsidR="00A542EC" w:rsidRPr="008A5948" w14:paraId="1FE11EDD" w14:textId="77777777" w:rsidTr="486903D7">
        <w:tc>
          <w:tcPr>
            <w:tcW w:w="546" w:type="dxa"/>
          </w:tcPr>
          <w:p w14:paraId="473BF27E" w14:textId="77777777" w:rsidR="00A542EC" w:rsidRPr="009E43C0" w:rsidRDefault="00A542EC" w:rsidP="0016494F">
            <w:pPr>
              <w:pStyle w:val="berschrift2"/>
              <w:numPr>
                <w:ilvl w:val="0"/>
                <w:numId w:val="0"/>
              </w:numPr>
              <w:rPr>
                <w:bCs/>
                <w:sz w:val="22"/>
                <w:szCs w:val="22"/>
              </w:rPr>
            </w:pPr>
            <w:r w:rsidRPr="009E43C0">
              <w:rPr>
                <w:bCs/>
                <w:sz w:val="22"/>
                <w:szCs w:val="22"/>
              </w:rPr>
              <w:t>C</w:t>
            </w:r>
          </w:p>
        </w:tc>
        <w:tc>
          <w:tcPr>
            <w:tcW w:w="5084" w:type="dxa"/>
          </w:tcPr>
          <w:p w14:paraId="0972A9D8" w14:textId="05116A11" w:rsidR="00A542EC" w:rsidRPr="009D067C" w:rsidRDefault="00A542EC" w:rsidP="486903D7">
            <w:pPr>
              <w:pStyle w:val="berschrift2"/>
              <w:numPr>
                <w:ilvl w:val="1"/>
                <w:numId w:val="0"/>
              </w:numPr>
              <w:tabs>
                <w:tab w:val="left" w:pos="2895"/>
              </w:tabs>
              <w:spacing w:before="0" w:after="0"/>
              <w:rPr>
                <w:color w:val="7030A0"/>
                <w:sz w:val="22"/>
                <w:szCs w:val="22"/>
              </w:rPr>
            </w:pPr>
            <w:r w:rsidRPr="486903D7">
              <w:rPr>
                <w:color w:val="7030A0"/>
                <w:sz w:val="22"/>
                <w:szCs w:val="22"/>
              </w:rPr>
              <w:t xml:space="preserve">Einzelaufgabe </w:t>
            </w:r>
            <w:r w:rsidR="008703E4" w:rsidRPr="486903D7">
              <w:rPr>
                <w:color w:val="7030A0"/>
                <w:sz w:val="22"/>
                <w:szCs w:val="22"/>
              </w:rPr>
              <w:t xml:space="preserve">2 (LB1) </w:t>
            </w:r>
            <w:r w:rsidR="005F23B7" w:rsidRPr="486903D7">
              <w:rPr>
                <w:color w:val="7030A0"/>
                <w:sz w:val="22"/>
                <w:szCs w:val="22"/>
              </w:rPr>
              <w:t>/</w:t>
            </w:r>
            <w:r w:rsidR="008703E4" w:rsidRPr="486903D7">
              <w:rPr>
                <w:color w:val="7030A0"/>
                <w:sz w:val="22"/>
                <w:szCs w:val="22"/>
              </w:rPr>
              <w:t xml:space="preserve"> 3 (LB2)</w:t>
            </w:r>
            <w:r w:rsidRPr="486903D7">
              <w:rPr>
                <w:color w:val="7030A0"/>
                <w:sz w:val="22"/>
                <w:szCs w:val="22"/>
              </w:rPr>
              <w:t>:</w:t>
            </w:r>
            <w:r>
              <w:tab/>
            </w:r>
          </w:p>
          <w:p w14:paraId="0EEA8961" w14:textId="77777777" w:rsidR="00A542EC" w:rsidRPr="008A5948" w:rsidRDefault="00A542EC" w:rsidP="00A542EC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Abgabe Programmcode</w:t>
            </w:r>
            <w:r>
              <w:rPr>
                <w:b w:val="0"/>
                <w:sz w:val="22"/>
                <w:szCs w:val="22"/>
              </w:rPr>
              <w:t xml:space="preserve"> und Dokumentation</w:t>
            </w:r>
          </w:p>
          <w:p w14:paraId="76D458E4" w14:textId="56A513C5" w:rsidR="00A542EC" w:rsidRPr="0097231F" w:rsidRDefault="00A542EC" w:rsidP="0097231F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sz w:val="22"/>
                <w:szCs w:val="22"/>
              </w:rPr>
            </w:pPr>
            <w:r w:rsidRPr="0097231F">
              <w:rPr>
                <w:sz w:val="22"/>
                <w:szCs w:val="22"/>
              </w:rPr>
              <w:t>Fachgespräch Projektabnahme</w:t>
            </w:r>
          </w:p>
        </w:tc>
        <w:tc>
          <w:tcPr>
            <w:tcW w:w="1607" w:type="dxa"/>
            <w:shd w:val="clear" w:color="auto" w:fill="F2F2F2" w:themeFill="background1" w:themeFillShade="F2"/>
          </w:tcPr>
          <w:p w14:paraId="4B632966" w14:textId="32893B8B" w:rsidR="00A542EC" w:rsidRPr="00B407BA" w:rsidRDefault="00E743AE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30.01.2024</w:t>
            </w:r>
          </w:p>
        </w:tc>
        <w:tc>
          <w:tcPr>
            <w:tcW w:w="2085" w:type="dxa"/>
            <w:shd w:val="clear" w:color="auto" w:fill="F2F2F2" w:themeFill="background1" w:themeFillShade="F2"/>
          </w:tcPr>
          <w:p w14:paraId="36381096" w14:textId="468A7845" w:rsidR="00A542EC" w:rsidRPr="00B407BA" w:rsidRDefault="00723C3A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09.01.2024</w:t>
            </w:r>
          </w:p>
        </w:tc>
      </w:tr>
      <w:tr w:rsidR="00A542EC" w:rsidRPr="008A5948" w14:paraId="51A613FE" w14:textId="77777777" w:rsidTr="486903D7">
        <w:tc>
          <w:tcPr>
            <w:tcW w:w="546" w:type="dxa"/>
          </w:tcPr>
          <w:p w14:paraId="1A69CBFF" w14:textId="77777777" w:rsidR="0016494F" w:rsidRPr="009E43C0" w:rsidRDefault="0016494F" w:rsidP="0016494F">
            <w:pPr>
              <w:pStyle w:val="berschrift2"/>
              <w:numPr>
                <w:ilvl w:val="0"/>
                <w:numId w:val="0"/>
              </w:numPr>
              <w:rPr>
                <w:bCs/>
                <w:sz w:val="22"/>
                <w:szCs w:val="22"/>
              </w:rPr>
            </w:pPr>
            <w:r w:rsidRPr="009E43C0">
              <w:rPr>
                <w:bCs/>
                <w:sz w:val="22"/>
                <w:szCs w:val="22"/>
              </w:rPr>
              <w:t>C2</w:t>
            </w:r>
          </w:p>
        </w:tc>
        <w:tc>
          <w:tcPr>
            <w:tcW w:w="5084" w:type="dxa"/>
          </w:tcPr>
          <w:p w14:paraId="5AD9EB72" w14:textId="06BEE438" w:rsidR="00885DBC" w:rsidRPr="00885DBC" w:rsidRDefault="00885DBC" w:rsidP="00885DB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885DBC">
              <w:rPr>
                <w:color w:val="7030A0"/>
                <w:sz w:val="22"/>
                <w:szCs w:val="22"/>
              </w:rPr>
              <w:t>Einzelaufgabe 4:</w:t>
            </w:r>
            <w:r w:rsidR="009E43C0">
              <w:rPr>
                <w:color w:val="7030A0"/>
                <w:sz w:val="22"/>
                <w:szCs w:val="22"/>
              </w:rPr>
              <w:t xml:space="preserve"> (Nur LB2)</w:t>
            </w:r>
          </w:p>
          <w:p w14:paraId="74B7465F" w14:textId="77777777" w:rsidR="00885DBC" w:rsidRPr="00885DBC" w:rsidRDefault="00885DBC" w:rsidP="00885DBC">
            <w:pPr>
              <w:pStyle w:val="berschrift2"/>
              <w:numPr>
                <w:ilvl w:val="0"/>
                <w:numId w:val="24"/>
              </w:numPr>
              <w:spacing w:before="0" w:after="0"/>
            </w:pPr>
            <w:r w:rsidRPr="008A5948">
              <w:rPr>
                <w:b w:val="0"/>
                <w:sz w:val="22"/>
                <w:szCs w:val="22"/>
              </w:rPr>
              <w:t xml:space="preserve">Abgabe: </w:t>
            </w:r>
            <w:r>
              <w:rPr>
                <w:b w:val="0"/>
                <w:sz w:val="22"/>
                <w:szCs w:val="22"/>
              </w:rPr>
              <w:t>Ausgefüllter Systemtest</w:t>
            </w:r>
            <w:r w:rsidRPr="008A5948">
              <w:rPr>
                <w:b w:val="0"/>
                <w:sz w:val="22"/>
                <w:szCs w:val="22"/>
              </w:rPr>
              <w:t xml:space="preserve"> </w:t>
            </w:r>
          </w:p>
          <w:p w14:paraId="0603C129" w14:textId="136645BC" w:rsidR="0016494F" w:rsidRPr="008A5948" w:rsidRDefault="0016494F" w:rsidP="00885DBC">
            <w:pPr>
              <w:pStyle w:val="berschrift2"/>
              <w:numPr>
                <w:ilvl w:val="0"/>
                <w:numId w:val="0"/>
              </w:numPr>
              <w:spacing w:before="0" w:after="0"/>
              <w:ind w:left="17"/>
            </w:pPr>
          </w:p>
        </w:tc>
        <w:tc>
          <w:tcPr>
            <w:tcW w:w="1607" w:type="dxa"/>
            <w:shd w:val="clear" w:color="auto" w:fill="F2F2F2" w:themeFill="background1" w:themeFillShade="F2"/>
          </w:tcPr>
          <w:p w14:paraId="5915EF86" w14:textId="5D07830E" w:rsidR="0016494F" w:rsidRPr="00B407BA" w:rsidRDefault="0081566A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30.01.2024</w:t>
            </w:r>
            <w:r>
              <w:rPr>
                <w:b w:val="0"/>
                <w:sz w:val="22"/>
                <w:szCs w:val="22"/>
              </w:rPr>
              <w:br/>
              <w:t>12:00</w:t>
            </w:r>
          </w:p>
        </w:tc>
        <w:tc>
          <w:tcPr>
            <w:tcW w:w="2085" w:type="dxa"/>
            <w:shd w:val="clear" w:color="auto" w:fill="F2F2F2" w:themeFill="background1" w:themeFillShade="F2"/>
          </w:tcPr>
          <w:p w14:paraId="3992D946" w14:textId="666DC939" w:rsidR="0016494F" w:rsidRPr="00B407BA" w:rsidRDefault="004202B2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30.01.2024</w:t>
            </w:r>
            <w:r>
              <w:rPr>
                <w:b w:val="0"/>
                <w:sz w:val="22"/>
                <w:szCs w:val="22"/>
              </w:rPr>
              <w:br/>
              <w:t>11:47</w:t>
            </w:r>
          </w:p>
        </w:tc>
      </w:tr>
    </w:tbl>
    <w:p w14:paraId="09522691" w14:textId="77777777" w:rsidR="0016494F" w:rsidRDefault="0016494F">
      <w:pPr>
        <w:spacing w:before="0" w:after="0"/>
        <w:rPr>
          <w:b/>
          <w:sz w:val="28"/>
        </w:rPr>
      </w:pPr>
    </w:p>
    <w:p w14:paraId="1C66B7C0" w14:textId="25F562A3" w:rsidR="00ED6DB3" w:rsidRPr="00ED6DB3" w:rsidRDefault="00ED6DB3" w:rsidP="00ED6DB3">
      <w:pPr>
        <w:pStyle w:val="Textkrper"/>
        <w:rPr>
          <w:color w:val="FF0000"/>
        </w:rPr>
      </w:pPr>
      <w:r w:rsidRPr="00ED6DB3">
        <w:rPr>
          <w:color w:val="FF0000"/>
        </w:rPr>
        <w:t xml:space="preserve">*) Öffentliche GitHub-URLs im Ablageordner auf dem BSCW ablegen! (pro </w:t>
      </w:r>
      <w:r w:rsidR="00564FED">
        <w:rPr>
          <w:color w:val="FF0000"/>
        </w:rPr>
        <w:t>Team</w:t>
      </w:r>
      <w:r w:rsidRPr="00ED6DB3">
        <w:rPr>
          <w:color w:val="FF0000"/>
        </w:rPr>
        <w:t>)</w:t>
      </w:r>
    </w:p>
    <w:p w14:paraId="2BA40E4D" w14:textId="7948A2AA" w:rsidR="00ED6DB3" w:rsidRPr="006D7AC1" w:rsidRDefault="00ED6DB3" w:rsidP="00ED6DB3">
      <w:pPr>
        <w:pStyle w:val="Textkrper"/>
        <w:rPr>
          <w:b/>
          <w:i/>
          <w:lang w:eastAsia="de-DE"/>
        </w:rPr>
      </w:pPr>
      <w:r>
        <w:rPr>
          <w:color w:val="FF0000"/>
        </w:rPr>
        <w:t xml:space="preserve">Namenskonvention URL: </w:t>
      </w:r>
      <w:r w:rsidRPr="00ED6DB3">
        <w:rPr>
          <w:b/>
          <w:bCs/>
          <w:color w:val="FF0000"/>
        </w:rPr>
        <w:t>M122_Klasse_Thema_Name</w:t>
      </w:r>
      <w:r w:rsidR="00564FED">
        <w:rPr>
          <w:b/>
          <w:bCs/>
          <w:color w:val="FF0000"/>
        </w:rPr>
        <w:t>_Name</w:t>
      </w:r>
      <w:r>
        <w:rPr>
          <w:color w:val="FF0000"/>
        </w:rPr>
        <w:t xml:space="preserve"> </w:t>
      </w:r>
      <w:r w:rsidRPr="006D7AC1">
        <w:rPr>
          <w:b/>
          <w:i/>
          <w:lang w:eastAsia="de-DE"/>
        </w:rPr>
        <w:t xml:space="preserve"> </w:t>
      </w:r>
    </w:p>
    <w:p w14:paraId="6AEFF253" w14:textId="4FC579BC" w:rsidR="00A542EC" w:rsidRDefault="00A542EC">
      <w:pPr>
        <w:spacing w:before="0" w:after="0"/>
        <w:rPr>
          <w:b/>
          <w:sz w:val="28"/>
        </w:rPr>
      </w:pPr>
      <w:r>
        <w:lastRenderedPageBreak/>
        <w:br w:type="page"/>
      </w:r>
    </w:p>
    <w:p w14:paraId="2A085954" w14:textId="513326CD" w:rsidR="00A22ADE" w:rsidRDefault="00240570" w:rsidP="000A3F28">
      <w:pPr>
        <w:pStyle w:val="berschrift1"/>
      </w:pPr>
      <w:r>
        <w:lastRenderedPageBreak/>
        <w:t>Lösungsdesign (</w:t>
      </w:r>
      <w:r w:rsidR="00674AA8" w:rsidRPr="00674AA8">
        <w:rPr>
          <w:color w:val="7030A0"/>
        </w:rPr>
        <w:t xml:space="preserve">Meilenstein B: </w:t>
      </w:r>
      <w:r w:rsidRPr="00CB64E6">
        <w:rPr>
          <w:color w:val="7030A0"/>
        </w:rPr>
        <w:t>Teamaufgabe 1</w:t>
      </w:r>
      <w:r>
        <w:t>)</w:t>
      </w:r>
    </w:p>
    <w:p w14:paraId="725AA129" w14:textId="00ADB5D4" w:rsidR="00240570" w:rsidRDefault="00A542EC" w:rsidP="00240570">
      <w:pPr>
        <w:pStyle w:val="Textkrper"/>
      </w:pPr>
      <w:r>
        <w:t>Anhand der Analyse wurde folgendes Lösungsdesign entworfen:</w:t>
      </w:r>
    </w:p>
    <w:p w14:paraId="3F17DDA0" w14:textId="149E6D4D" w:rsidR="00C63F49" w:rsidRDefault="00F76CED" w:rsidP="00F279D7">
      <w:pPr>
        <w:pStyle w:val="berschrift2"/>
      </w:pPr>
      <w:r>
        <w:t xml:space="preserve">Schematische Darstellung </w:t>
      </w:r>
      <w:r w:rsidR="00B51326">
        <w:t>der Funktionalität</w:t>
      </w:r>
      <w:r w:rsidR="002C40FA">
        <w:t xml:space="preserve">, sog. </w:t>
      </w:r>
      <w:r w:rsidR="00C041CA">
        <w:t>Funktionsmodell</w:t>
      </w:r>
      <w:r w:rsidR="00C041CA">
        <w:tab/>
      </w:r>
    </w:p>
    <w:p w14:paraId="3F8E4C93" w14:textId="4B59607B" w:rsidR="000A3F28" w:rsidRDefault="000A3F28" w:rsidP="00240570">
      <w:pPr>
        <w:pStyle w:val="Textkrper"/>
      </w:pPr>
      <w:r>
        <w:t xml:space="preserve">Im Folgenden </w:t>
      </w:r>
      <w:r w:rsidR="00632399">
        <w:t>ist</w:t>
      </w:r>
      <w:r>
        <w:t xml:space="preserve"> die erwartete</w:t>
      </w:r>
      <w:r w:rsidR="00632399">
        <w:t xml:space="preserve"> Funktionalität </w:t>
      </w:r>
      <w:r>
        <w:t>dargestellt</w:t>
      </w:r>
      <w:r w:rsidR="008F6C1B">
        <w:t xml:space="preserve"> und </w:t>
      </w:r>
      <w:r w:rsidR="003B6907">
        <w:t>erklärt</w:t>
      </w:r>
      <w:r>
        <w:t>:</w:t>
      </w:r>
    </w:p>
    <w:p w14:paraId="40938F67" w14:textId="0C144324" w:rsidR="0026322B" w:rsidRDefault="00A57B44" w:rsidP="00240570">
      <w:pPr>
        <w:pStyle w:val="Textkrp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4E13387" wp14:editId="1FEB7141">
                <wp:simplePos x="0" y="0"/>
                <wp:positionH relativeFrom="column">
                  <wp:posOffset>850265</wp:posOffset>
                </wp:positionH>
                <wp:positionV relativeFrom="paragraph">
                  <wp:posOffset>3595370</wp:posOffset>
                </wp:positionV>
                <wp:extent cx="374865" cy="377825"/>
                <wp:effectExtent l="38100" t="38100" r="44450" b="41275"/>
                <wp:wrapNone/>
                <wp:docPr id="37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7486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7C92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7" o:spid="_x0000_s1026" type="#_x0000_t75" style="position:absolute;margin-left:66.25pt;margin-top:282.4pt;width:30.9pt;height:31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">
                <v:imagedata r:id="rId13" o:title=""/>
              </v:shape>
            </w:pict>
          </mc:Fallback>
        </mc:AlternateContent>
      </w:r>
      <w:r w:rsidR="00AD25C2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FD6361E" wp14:editId="00EF9993">
                <wp:simplePos x="0" y="0"/>
                <wp:positionH relativeFrom="column">
                  <wp:posOffset>3416935</wp:posOffset>
                </wp:positionH>
                <wp:positionV relativeFrom="paragraph">
                  <wp:posOffset>1960245</wp:posOffset>
                </wp:positionV>
                <wp:extent cx="470530" cy="304165"/>
                <wp:effectExtent l="57150" t="38100" r="44450" b="57785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7053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675F2" id="Freihand 29" o:spid="_x0000_s1026" type="#_x0000_t75" style="position:absolute;margin-left:268.35pt;margin-top:153.65pt;width:38.5pt;height:25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">
                <v:imagedata r:id="rId15" o:title=""/>
              </v:shape>
            </w:pict>
          </mc:Fallback>
        </mc:AlternateContent>
      </w:r>
      <w:r w:rsidR="00037C4F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7E87426" wp14:editId="28D6440F">
                <wp:simplePos x="0" y="0"/>
                <wp:positionH relativeFrom="column">
                  <wp:posOffset>3144520</wp:posOffset>
                </wp:positionH>
                <wp:positionV relativeFrom="paragraph">
                  <wp:posOffset>882650</wp:posOffset>
                </wp:positionV>
                <wp:extent cx="703250" cy="534240"/>
                <wp:effectExtent l="57150" t="38100" r="20955" b="56515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3250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AFAC4" id="Freihand 21" o:spid="_x0000_s1026" type="#_x0000_t75" style="position:absolute;margin-left:246.9pt;margin-top:68.8pt;width:56.75pt;height:43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">
                <v:imagedata r:id="rId17" o:title=""/>
              </v:shape>
            </w:pict>
          </mc:Fallback>
        </mc:AlternateContent>
      </w:r>
      <w:r w:rsidR="00037C4F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150738E" wp14:editId="0F17331B">
                <wp:simplePos x="0" y="0"/>
                <wp:positionH relativeFrom="column">
                  <wp:posOffset>3998595</wp:posOffset>
                </wp:positionH>
                <wp:positionV relativeFrom="paragraph">
                  <wp:posOffset>614045</wp:posOffset>
                </wp:positionV>
                <wp:extent cx="410115" cy="302855"/>
                <wp:effectExtent l="38100" t="38100" r="28575" b="40640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0115" cy="30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C699F" id="Freihand 10" o:spid="_x0000_s1026" type="#_x0000_t75" style="position:absolute;margin-left:314.15pt;margin-top:47.65pt;width:33.75pt;height:25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">
                <v:imagedata r:id="rId19" o:title=""/>
              </v:shape>
            </w:pict>
          </mc:Fallback>
        </mc:AlternateContent>
      </w:r>
      <w:r w:rsidR="002971BF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4DE5B14" wp14:editId="119AEC93">
                <wp:simplePos x="0" y="0"/>
                <wp:positionH relativeFrom="column">
                  <wp:posOffset>1882140</wp:posOffset>
                </wp:positionH>
                <wp:positionV relativeFrom="paragraph">
                  <wp:posOffset>141605</wp:posOffset>
                </wp:positionV>
                <wp:extent cx="3091180" cy="908050"/>
                <wp:effectExtent l="57150" t="38100" r="33020" b="44450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91180" cy="90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77DD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0" o:spid="_x0000_s1026" type="#_x0000_t75" style="position:absolute;margin-left:147.5pt;margin-top:10.45pt;width:244.8pt;height:72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">
                <v:imagedata r:id="rId21" o:title=""/>
              </v:shape>
            </w:pict>
          </mc:Fallback>
        </mc:AlternateContent>
      </w:r>
      <w:r w:rsidR="002971BF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AC0D889" wp14:editId="1E89A24D">
                <wp:simplePos x="0" y="0"/>
                <wp:positionH relativeFrom="column">
                  <wp:posOffset>445770</wp:posOffset>
                </wp:positionH>
                <wp:positionV relativeFrom="paragraph">
                  <wp:posOffset>1107440</wp:posOffset>
                </wp:positionV>
                <wp:extent cx="2072005" cy="1302385"/>
                <wp:effectExtent l="57150" t="57150" r="23495" b="50165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72005" cy="130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A827A" id="Freihand 31" o:spid="_x0000_s1026" type="#_x0000_t75" style="position:absolute;margin-left:34.4pt;margin-top:86.5pt;width:164.55pt;height:103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">
                <v:imagedata r:id="rId23" o:title=""/>
              </v:shape>
            </w:pict>
          </mc:Fallback>
        </mc:AlternateContent>
      </w:r>
      <w:r w:rsidR="0026322B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14A4B0A" wp14:editId="07AF76C2">
                <wp:simplePos x="0" y="0"/>
                <wp:positionH relativeFrom="column">
                  <wp:posOffset>172085</wp:posOffset>
                </wp:positionH>
                <wp:positionV relativeFrom="paragraph">
                  <wp:posOffset>3112135</wp:posOffset>
                </wp:positionV>
                <wp:extent cx="2909725" cy="946785"/>
                <wp:effectExtent l="57150" t="38100" r="0" b="43815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909725" cy="94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B02D0" id="Freihand 17" o:spid="_x0000_s1026" type="#_x0000_t75" style="position:absolute;margin-left:12.85pt;margin-top:244.35pt;width:230.5pt;height:7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">
                <v:imagedata r:id="rId25" o:title=""/>
              </v:shape>
            </w:pict>
          </mc:Fallback>
        </mc:AlternateContent>
      </w:r>
      <w:r w:rsidR="0026322B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8FA9063" wp14:editId="34619238">
                <wp:simplePos x="0" y="0"/>
                <wp:positionH relativeFrom="column">
                  <wp:posOffset>3810060</wp:posOffset>
                </wp:positionH>
                <wp:positionV relativeFrom="paragraph">
                  <wp:posOffset>2553239</wp:posOffset>
                </wp:positionV>
                <wp:extent cx="287280" cy="413640"/>
                <wp:effectExtent l="38100" t="38100" r="55880" b="43815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8728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15157" id="Freihand 13" o:spid="_x0000_s1026" type="#_x0000_t75" style="position:absolute;margin-left:299.3pt;margin-top:200.35pt;width:24pt;height:33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">
                <v:imagedata r:id="rId27" o:title=""/>
              </v:shape>
            </w:pict>
          </mc:Fallback>
        </mc:AlternateContent>
      </w:r>
      <w:r w:rsidR="0026322B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84F9BC2" wp14:editId="47AFEDA1">
                <wp:simplePos x="0" y="0"/>
                <wp:positionH relativeFrom="column">
                  <wp:posOffset>2916540</wp:posOffset>
                </wp:positionH>
                <wp:positionV relativeFrom="paragraph">
                  <wp:posOffset>1464959</wp:posOffset>
                </wp:positionV>
                <wp:extent cx="2134080" cy="1013760"/>
                <wp:effectExtent l="38100" t="38100" r="57150" b="53340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34080" cy="10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BCC1A" id="Freihand 12" o:spid="_x0000_s1026" type="#_x0000_t75" style="position:absolute;margin-left:228.95pt;margin-top:114.65pt;width:169.5pt;height:81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">
                <v:imagedata r:id="rId29" o:title=""/>
              </v:shape>
            </w:pict>
          </mc:Fallback>
        </mc:AlternateContent>
      </w:r>
      <w:r w:rsidR="0026322B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837B2E9" wp14:editId="2B2B244B">
                <wp:simplePos x="0" y="0"/>
                <wp:positionH relativeFrom="column">
                  <wp:posOffset>-264420</wp:posOffset>
                </wp:positionH>
                <wp:positionV relativeFrom="paragraph">
                  <wp:posOffset>20279</wp:posOffset>
                </wp:positionV>
                <wp:extent cx="242640" cy="529200"/>
                <wp:effectExtent l="38100" t="38100" r="43180" b="42545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2640" cy="5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BA078" id="Freihand 8" o:spid="_x0000_s1026" type="#_x0000_t75" style="position:absolute;margin-left:-21.5pt;margin-top:.9pt;width:20.5pt;height:4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">
                <v:imagedata r:id="rId31" o:title=""/>
              </v:shape>
            </w:pict>
          </mc:Fallback>
        </mc:AlternateContent>
      </w:r>
      <w:r w:rsidR="0026322B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58EE471" wp14:editId="333163FB">
                <wp:simplePos x="0" y="0"/>
                <wp:positionH relativeFrom="column">
                  <wp:posOffset>120780</wp:posOffset>
                </wp:positionH>
                <wp:positionV relativeFrom="paragraph">
                  <wp:posOffset>96599</wp:posOffset>
                </wp:positionV>
                <wp:extent cx="106920" cy="2711520"/>
                <wp:effectExtent l="38100" t="57150" r="45720" b="50800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6920" cy="27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F2A4F" id="Freihand 6" o:spid="_x0000_s1026" type="#_x0000_t75" style="position:absolute;margin-left:8.8pt;margin-top:6.9pt;width:9.8pt;height:21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">
                <v:imagedata r:id="rId33" o:title=""/>
              </v:shape>
            </w:pict>
          </mc:Fallback>
        </mc:AlternateContent>
      </w:r>
      <w:r w:rsidR="0026322B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56FE994" wp14:editId="1FB31ECA">
                <wp:simplePos x="0" y="0"/>
                <wp:positionH relativeFrom="column">
                  <wp:posOffset>136525</wp:posOffset>
                </wp:positionH>
                <wp:positionV relativeFrom="paragraph">
                  <wp:posOffset>126365</wp:posOffset>
                </wp:positionV>
                <wp:extent cx="2730500" cy="2768015"/>
                <wp:effectExtent l="38100" t="38100" r="50800" b="51435"/>
                <wp:wrapNone/>
                <wp:docPr id="5" name="Freihand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30500" cy="276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30CF4" id="Freihand 5" o:spid="_x0000_s1026" type="#_x0000_t75" style="position:absolute;margin-left:10.05pt;margin-top:9.25pt;width:216.4pt;height:2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">
                <v:imagedata r:id="rId35" o:title=""/>
              </v:shape>
            </w:pict>
          </mc:Fallback>
        </mc:AlternateContent>
      </w:r>
      <w:r w:rsidR="0081566A">
        <w:rPr>
          <w:noProof/>
        </w:rPr>
        <w:drawing>
          <wp:inline distT="0" distB="0" distL="0" distR="0" wp14:anchorId="575830A6" wp14:editId="6D4F2F16">
            <wp:extent cx="5064760" cy="4332605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66A">
        <w:br/>
      </w:r>
      <w:r w:rsidR="0081566A">
        <w:br/>
        <w:t>Legende:</w:t>
      </w:r>
    </w:p>
    <w:p w14:paraId="384D16A9" w14:textId="40EED229" w:rsidR="00C93337" w:rsidRDefault="004B7391" w:rsidP="00C93337">
      <w:pPr>
        <w:pStyle w:val="Textkrper"/>
        <w:numPr>
          <w:ilvl w:val="0"/>
          <w:numId w:val="31"/>
        </w:numPr>
      </w:pPr>
      <w:r>
        <w:t>Hauptfenseter mit 3 geplanten Buttons und somit Funktionen</w:t>
      </w:r>
      <w:r w:rsidR="002971BF">
        <w:t xml:space="preserve">. </w:t>
      </w:r>
      <w:r w:rsidR="002971BF">
        <w:br/>
        <w:t xml:space="preserve">1.1 </w:t>
      </w:r>
      <w:r w:rsidR="00C93337">
        <w:t>Listbox mit allen Prozessen die laufen. Clickbar sortiert.</w:t>
      </w:r>
      <w:r w:rsidR="00C93337">
        <w:br/>
        <w:t>1.2 Quit-Button, der es ermöglicht das Programm zu schliessen</w:t>
      </w:r>
      <w:r w:rsidR="00C93337">
        <w:br/>
        <w:t>1.3 Restart-Button der nicht laufende Prozesse "restartet"</w:t>
      </w:r>
      <w:r w:rsidR="00C93337">
        <w:br/>
        <w:t>1.4 Kill-Button der laufende Prozesse beendet</w:t>
      </w:r>
    </w:p>
    <w:p w14:paraId="66A461C8" w14:textId="77777777" w:rsidR="00B5567D" w:rsidRDefault="00037C4F" w:rsidP="0074441C">
      <w:pPr>
        <w:pStyle w:val="Textkrper"/>
        <w:numPr>
          <w:ilvl w:val="0"/>
          <w:numId w:val="31"/>
        </w:numPr>
      </w:pPr>
      <w:r>
        <w:t xml:space="preserve">"Confirmation"-Fenster, </w:t>
      </w:r>
      <w:r w:rsidR="0074441C">
        <w:t>aufrage zum bestätigen</w:t>
      </w:r>
      <w:r w:rsidR="0074441C">
        <w:br/>
        <w:t>2.1 Nein-Button, zum den Kill Prozess aufhalten</w:t>
      </w:r>
      <w:r w:rsidR="0074441C">
        <w:br/>
        <w:t xml:space="preserve">2.2 Ja-Button, </w:t>
      </w:r>
      <w:r w:rsidR="00B5567D">
        <w:t>bestätigen und somit den Prozess force killen</w:t>
      </w:r>
    </w:p>
    <w:p w14:paraId="7D0E36F5" w14:textId="448EE583" w:rsidR="00A57B44" w:rsidRDefault="00B5567D" w:rsidP="0074441C">
      <w:pPr>
        <w:pStyle w:val="Textkrper"/>
        <w:numPr>
          <w:ilvl w:val="0"/>
          <w:numId w:val="31"/>
        </w:numPr>
      </w:pPr>
      <w:r>
        <w:t>Bestätigungsfenster</w:t>
      </w:r>
      <w:r w:rsidR="00AD25C2">
        <w:br/>
        <w:t>3.1 OK-</w:t>
      </w:r>
      <w:r w:rsidR="00D631C0">
        <w:t>Button</w:t>
      </w:r>
      <w:r w:rsidR="00AD25C2">
        <w:t xml:space="preserve"> zum</w:t>
      </w:r>
      <w:r w:rsidR="00A57B44">
        <w:t xml:space="preserve"> Ablauf abschliessen</w:t>
      </w:r>
      <w:r w:rsidR="00D631C0">
        <w:t xml:space="preserve"> und zurück zum Skript kommen.</w:t>
      </w:r>
    </w:p>
    <w:p w14:paraId="119E1E2B" w14:textId="06729B98" w:rsidR="00C63F49" w:rsidRDefault="006C4C4C" w:rsidP="0074441C">
      <w:pPr>
        <w:pStyle w:val="Textkrper"/>
        <w:numPr>
          <w:ilvl w:val="0"/>
          <w:numId w:val="31"/>
        </w:numPr>
      </w:pPr>
      <w:r>
        <w:lastRenderedPageBreak/>
        <w:t xml:space="preserve">Bestätigungs-Meldung, dass der Prozess erfolgreich </w:t>
      </w:r>
      <w:r w:rsidR="00D631C0">
        <w:t>restartet,</w:t>
      </w:r>
      <w:r>
        <w:t xml:space="preserve"> wurde</w:t>
      </w:r>
      <w:r>
        <w:br/>
        <w:t>4.1 OK-Button</w:t>
      </w:r>
      <w:r w:rsidR="00D631C0">
        <w:t xml:space="preserve"> zum Ablauf abschliessen und zurück zum Skript kommen</w:t>
      </w:r>
      <w:r w:rsidR="0081566A">
        <w:br/>
      </w:r>
    </w:p>
    <w:p w14:paraId="71000F2A" w14:textId="6999F2FA" w:rsidR="000A3F28" w:rsidRPr="00ED7719" w:rsidRDefault="000A3F28" w:rsidP="00240570">
      <w:pPr>
        <w:pStyle w:val="Textkrper"/>
        <w:rPr>
          <w:color w:val="0070C0"/>
        </w:rPr>
      </w:pPr>
      <w:r w:rsidRPr="00ED7719">
        <w:rPr>
          <w:color w:val="0070C0"/>
        </w:rPr>
        <w:t>(</w:t>
      </w:r>
      <w:r w:rsidRPr="00632399">
        <w:rPr>
          <w:b/>
          <w:bCs/>
          <w:color w:val="0070C0"/>
        </w:rPr>
        <w:t>Funktionsmodell</w:t>
      </w:r>
      <w:r w:rsidR="00C041CA">
        <w:rPr>
          <w:color w:val="0070C0"/>
        </w:rPr>
        <w:t xml:space="preserve">: </w:t>
      </w:r>
      <w:r w:rsidR="003243A1">
        <w:rPr>
          <w:color w:val="0070C0"/>
        </w:rPr>
        <w:t>S</w:t>
      </w:r>
      <w:r w:rsidR="00C041CA">
        <w:rPr>
          <w:color w:val="0070C0"/>
        </w:rPr>
        <w:t>kizze</w:t>
      </w:r>
      <w:r w:rsidR="003243A1">
        <w:rPr>
          <w:color w:val="0070C0"/>
        </w:rPr>
        <w:t xml:space="preserve">, Bild, </w:t>
      </w:r>
      <w:r w:rsidR="0035419A">
        <w:rPr>
          <w:color w:val="0070C0"/>
        </w:rPr>
        <w:t xml:space="preserve">Pictogramm, </w:t>
      </w:r>
      <w:r w:rsidR="003243A1">
        <w:rPr>
          <w:color w:val="0070C0"/>
        </w:rPr>
        <w:t>Mindmap, Blockdiagramm</w:t>
      </w:r>
      <w:r w:rsidR="0035419A">
        <w:rPr>
          <w:color w:val="0070C0"/>
        </w:rPr>
        <w:t xml:space="preserve">, UseCase (API) </w:t>
      </w:r>
      <w:r w:rsidR="00C041CA">
        <w:rPr>
          <w:color w:val="0070C0"/>
        </w:rPr>
        <w:t xml:space="preserve"> zur obigen Anforderungsdefinition</w:t>
      </w:r>
      <w:r w:rsidR="003243A1">
        <w:rPr>
          <w:color w:val="0070C0"/>
        </w:rPr>
        <w:t xml:space="preserve"> </w:t>
      </w:r>
      <w:r w:rsidR="003243A1" w:rsidRPr="00632399">
        <w:rPr>
          <w:b/>
          <w:bCs/>
          <w:color w:val="0070C0"/>
        </w:rPr>
        <w:t xml:space="preserve">mit </w:t>
      </w:r>
      <w:r w:rsidR="00F7323B" w:rsidRPr="00632399">
        <w:rPr>
          <w:b/>
          <w:bCs/>
          <w:color w:val="0070C0"/>
        </w:rPr>
        <w:t>Legende</w:t>
      </w:r>
      <w:r w:rsidR="00632399">
        <w:rPr>
          <w:color w:val="0070C0"/>
        </w:rPr>
        <w:t>)</w:t>
      </w:r>
    </w:p>
    <w:p w14:paraId="3453A67C" w14:textId="4C95FBC7" w:rsidR="003243A1" w:rsidRDefault="003243A1" w:rsidP="003243A1">
      <w:pPr>
        <w:pStyle w:val="berschrift2"/>
      </w:pPr>
      <w:r>
        <w:t>Graphische Benutzer Schnittstelle (GUI)</w:t>
      </w:r>
      <w:r w:rsidR="003B6907">
        <w:t xml:space="preserve"> zur Konfiguration des Ablaufs</w:t>
      </w:r>
    </w:p>
    <w:p w14:paraId="0826A643" w14:textId="7039D899" w:rsidR="003243A1" w:rsidRDefault="003243A1" w:rsidP="003243A1">
      <w:pPr>
        <w:pStyle w:val="Textkrper"/>
      </w:pPr>
      <w:r>
        <w:t>Das zu erwartende GU</w:t>
      </w:r>
      <w:r w:rsidR="00C835E8">
        <w:t>I</w:t>
      </w:r>
      <w:r>
        <w:t xml:space="preserve"> ist h</w:t>
      </w:r>
      <w:r w:rsidR="0061531E">
        <w:t>i</w:t>
      </w:r>
      <w:r>
        <w:t>er dargestellt:</w:t>
      </w:r>
    </w:p>
    <w:p w14:paraId="4DC50931" w14:textId="435A949E" w:rsidR="003243A1" w:rsidRDefault="006637BC" w:rsidP="003243A1">
      <w:pPr>
        <w:pStyle w:val="Textkrper"/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07F9B7E" wp14:editId="51095879">
                <wp:simplePos x="0" y="0"/>
                <wp:positionH relativeFrom="column">
                  <wp:posOffset>4890770</wp:posOffset>
                </wp:positionH>
                <wp:positionV relativeFrom="paragraph">
                  <wp:posOffset>2962275</wp:posOffset>
                </wp:positionV>
                <wp:extent cx="240540" cy="548005"/>
                <wp:effectExtent l="57150" t="38100" r="45720" b="42545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0540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9D459" id="Freihand 54" o:spid="_x0000_s1026" type="#_x0000_t75" style="position:absolute;margin-left:384.4pt;margin-top:232.55pt;width:20.4pt;height:44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">
                <v:imagedata r:id="rId37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598477C" wp14:editId="3111F24E">
                <wp:simplePos x="0" y="0"/>
                <wp:positionH relativeFrom="column">
                  <wp:posOffset>4311650</wp:posOffset>
                </wp:positionH>
                <wp:positionV relativeFrom="paragraph">
                  <wp:posOffset>1918335</wp:posOffset>
                </wp:positionV>
                <wp:extent cx="657860" cy="761990"/>
                <wp:effectExtent l="57150" t="38100" r="46990" b="57785"/>
                <wp:wrapNone/>
                <wp:docPr id="51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57860" cy="76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E070A" id="Freihand 51" o:spid="_x0000_s1026" type="#_x0000_t75" style="position:absolute;margin-left:338.8pt;margin-top:150.35pt;width:53.2pt;height:61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">
                <v:imagedata r:id="rId39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089582F" wp14:editId="3BBCE7B2">
                <wp:simplePos x="0" y="0"/>
                <wp:positionH relativeFrom="column">
                  <wp:posOffset>4860290</wp:posOffset>
                </wp:positionH>
                <wp:positionV relativeFrom="paragraph">
                  <wp:posOffset>553085</wp:posOffset>
                </wp:positionV>
                <wp:extent cx="507085" cy="868810"/>
                <wp:effectExtent l="57150" t="38100" r="45720" b="45720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7085" cy="86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9B581" id="Freihand 47" o:spid="_x0000_s1026" type="#_x0000_t75" style="position:absolute;margin-left:382pt;margin-top:42.85pt;width:41.35pt;height:69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">
                <v:imagedata r:id="rId41" o:title=""/>
              </v:shape>
            </w:pict>
          </mc:Fallback>
        </mc:AlternateContent>
      </w:r>
      <w:r w:rsidRPr="00D0417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E89C4BA" wp14:editId="5747BDAB">
                <wp:simplePos x="0" y="0"/>
                <wp:positionH relativeFrom="column">
                  <wp:posOffset>3709670</wp:posOffset>
                </wp:positionH>
                <wp:positionV relativeFrom="paragraph">
                  <wp:posOffset>3166640</wp:posOffset>
                </wp:positionV>
                <wp:extent cx="1005084" cy="45719"/>
                <wp:effectExtent l="57150" t="76200" r="62230" b="107315"/>
                <wp:wrapNone/>
                <wp:docPr id="44" name="Gerade Verbindung mit Pfei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508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6C9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4" o:spid="_x0000_s1026" type="#_x0000_t32" style="position:absolute;margin-left:292.1pt;margin-top:249.35pt;width:79.15pt;height:3.6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D0417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953D555" wp14:editId="32AA5E98">
                <wp:simplePos x="0" y="0"/>
                <wp:positionH relativeFrom="column">
                  <wp:posOffset>1147838</wp:posOffset>
                </wp:positionH>
                <wp:positionV relativeFrom="paragraph">
                  <wp:posOffset>687936</wp:posOffset>
                </wp:positionV>
                <wp:extent cx="3468359" cy="1435777"/>
                <wp:effectExtent l="38100" t="38100" r="56515" b="88265"/>
                <wp:wrapNone/>
                <wp:docPr id="43" name="Gerade Verbindung mit Pfei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8359" cy="1435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445C3" id="Gerade Verbindung mit Pfeil 43" o:spid="_x0000_s1026" type="#_x0000_t32" style="position:absolute;margin-left:90.4pt;margin-top:54.15pt;width:273.1pt;height:113.0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D0417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7BD315" wp14:editId="55AC8E49">
                <wp:simplePos x="0" y="0"/>
                <wp:positionH relativeFrom="column">
                  <wp:posOffset>2058618</wp:posOffset>
                </wp:positionH>
                <wp:positionV relativeFrom="paragraph">
                  <wp:posOffset>1916366</wp:posOffset>
                </wp:positionV>
                <wp:extent cx="2141944" cy="494513"/>
                <wp:effectExtent l="57150" t="57150" r="67945" b="96520"/>
                <wp:wrapNone/>
                <wp:docPr id="42" name="Gerade Verbindung mit Pfei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1944" cy="494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B240D" id="Gerade Verbindung mit Pfeil 42" o:spid="_x0000_s1026" type="#_x0000_t32" style="position:absolute;margin-left:162.1pt;margin-top:150.9pt;width:168.65pt;height:38.9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D0417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AF940D9" wp14:editId="2D928E5B">
                <wp:simplePos x="0" y="0"/>
                <wp:positionH relativeFrom="column">
                  <wp:posOffset>3710500</wp:posOffset>
                </wp:positionH>
                <wp:positionV relativeFrom="paragraph">
                  <wp:posOffset>1214456</wp:posOffset>
                </wp:positionV>
                <wp:extent cx="1005084" cy="45719"/>
                <wp:effectExtent l="38100" t="38100" r="62230" b="126365"/>
                <wp:wrapNone/>
                <wp:docPr id="41" name="Gerade Verbindung mit Pfei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08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AA208" id="Gerade Verbindung mit Pfeil 41" o:spid="_x0000_s1026" type="#_x0000_t32" style="position:absolute;margin-left:292.15pt;margin-top:95.65pt;width:79.15pt;height:3.6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04173" w:rsidRPr="00D0417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54F7AF" wp14:editId="40D9D2AD">
                <wp:simplePos x="0" y="0"/>
                <wp:positionH relativeFrom="column">
                  <wp:posOffset>3596000</wp:posOffset>
                </wp:positionH>
                <wp:positionV relativeFrom="paragraph">
                  <wp:posOffset>748649</wp:posOffset>
                </wp:positionV>
                <wp:extent cx="1005084" cy="45719"/>
                <wp:effectExtent l="38100" t="38100" r="62230" b="126365"/>
                <wp:wrapNone/>
                <wp:docPr id="39" name="Gerade Verbindung mit Pfei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08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C74F7" id="Gerade Verbindung mit Pfeil 39" o:spid="_x0000_s1026" type="#_x0000_t32" style="position:absolute;margin-left:283.15pt;margin-top:58.95pt;width:79.15pt;height:3.6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02B1C" w:rsidRPr="00802B1C">
        <w:rPr>
          <w:noProof/>
        </w:rPr>
        <w:drawing>
          <wp:inline distT="0" distB="0" distL="0" distR="0" wp14:anchorId="7111E36A" wp14:editId="7AAA8BC3">
            <wp:extent cx="3829247" cy="3403775"/>
            <wp:effectExtent l="0" t="0" r="0" b="635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8720" w14:textId="1B01568F" w:rsidR="003243A1" w:rsidRDefault="00F02F8E" w:rsidP="00F02F8E">
      <w:pPr>
        <w:pStyle w:val="Textkrper"/>
        <w:numPr>
          <w:ilvl w:val="0"/>
          <w:numId w:val="32"/>
        </w:numPr>
      </w:pPr>
      <w:r>
        <w:t xml:space="preserve">Kill Button zum "killen" </w:t>
      </w:r>
      <w:r w:rsidR="00B86D59">
        <w:t>vom ausgewählten Prozess (force kill)</w:t>
      </w:r>
    </w:p>
    <w:p w14:paraId="63553A5C" w14:textId="4C9A95C4" w:rsidR="00B86D59" w:rsidRDefault="00B86D59" w:rsidP="00F02F8E">
      <w:pPr>
        <w:pStyle w:val="Textkrper"/>
        <w:numPr>
          <w:ilvl w:val="0"/>
          <w:numId w:val="32"/>
        </w:numPr>
      </w:pPr>
      <w:r>
        <w:t xml:space="preserve">Refresh Button, </w:t>
      </w:r>
      <w:r w:rsidR="00403D73">
        <w:t xml:space="preserve">um die Liste </w:t>
      </w:r>
      <w:r>
        <w:t>zu refreshen (nach z.B. erfolgreichem Killen von einem Prozess)</w:t>
      </w:r>
    </w:p>
    <w:p w14:paraId="618B6BE9" w14:textId="547E9C31" w:rsidR="00B86D59" w:rsidRDefault="00716451" w:rsidP="00F02F8E">
      <w:pPr>
        <w:pStyle w:val="Textkrper"/>
        <w:numPr>
          <w:ilvl w:val="0"/>
          <w:numId w:val="32"/>
        </w:numPr>
      </w:pPr>
      <w:r>
        <w:t>Ausgewählter Prozess in der Prozessliste (Textbox)</w:t>
      </w:r>
    </w:p>
    <w:p w14:paraId="27C8520F" w14:textId="254DC4A2" w:rsidR="00716451" w:rsidRDefault="0033780C" w:rsidP="00F02F8E">
      <w:pPr>
        <w:pStyle w:val="Textkrper"/>
        <w:numPr>
          <w:ilvl w:val="0"/>
          <w:numId w:val="32"/>
        </w:numPr>
      </w:pPr>
      <w:r>
        <w:t>Prozessliste mit allen laufenden Prozessen auf dem PC</w:t>
      </w:r>
    </w:p>
    <w:p w14:paraId="659210BC" w14:textId="6A7AA1D6" w:rsidR="0033780C" w:rsidRPr="00F02F8E" w:rsidRDefault="0033780C" w:rsidP="00F02F8E">
      <w:pPr>
        <w:pStyle w:val="Textkrper"/>
        <w:numPr>
          <w:ilvl w:val="0"/>
          <w:numId w:val="32"/>
        </w:numPr>
      </w:pPr>
      <w:r>
        <w:t xml:space="preserve">Quit Button </w:t>
      </w:r>
      <w:r w:rsidR="00762FA6">
        <w:t>um</w:t>
      </w:r>
      <w:r>
        <w:t xml:space="preserve"> das Programm beenden</w:t>
      </w:r>
    </w:p>
    <w:p w14:paraId="3192A6CD" w14:textId="5822DBB7" w:rsidR="003243A1" w:rsidRDefault="003243A1" w:rsidP="003243A1">
      <w:pPr>
        <w:pStyle w:val="Textkrper"/>
      </w:pPr>
    </w:p>
    <w:p w14:paraId="7DE66A24" w14:textId="09200E9E" w:rsidR="00ED7719" w:rsidRDefault="00ED7719" w:rsidP="00ED7719">
      <w:pPr>
        <w:pStyle w:val="berschrift2"/>
      </w:pPr>
      <w:r>
        <w:t>Ablauf</w:t>
      </w:r>
      <w:r w:rsidR="00C041CA">
        <w:t xml:space="preserve"> </w:t>
      </w:r>
      <w:r w:rsidR="00B51326">
        <w:t>der Automation</w:t>
      </w:r>
    </w:p>
    <w:p w14:paraId="36733E5A" w14:textId="21F1808A" w:rsidR="00ED7719" w:rsidRDefault="00ED7719" w:rsidP="00ED7719">
      <w:pPr>
        <w:pStyle w:val="Textkrper"/>
      </w:pPr>
      <w:r>
        <w:t>Aus Benutzersicht ist folgender Ablauf des Programms zu erwarten:</w:t>
      </w:r>
    </w:p>
    <w:p w14:paraId="0B82E423" w14:textId="19CC9A80" w:rsidR="00ED7719" w:rsidRDefault="00E80021" w:rsidP="00ED7719">
      <w:pPr>
        <w:pStyle w:val="Textkrper"/>
      </w:pPr>
      <w:r>
        <w:t xml:space="preserve">Man wählt zuerst den Prozess aus den man Beenden will. Sobald man diesen Prozess dann in der Liste ausgewählt hat, </w:t>
      </w:r>
      <w:r w:rsidR="00E47590">
        <w:t xml:space="preserve">auch "kill" </w:t>
      </w:r>
      <w:r w:rsidR="00403D73">
        <w:t>klicken</w:t>
      </w:r>
      <w:r w:rsidR="00E47590">
        <w:t xml:space="preserve">. Beim </w:t>
      </w:r>
      <w:r w:rsidR="00403D73">
        <w:t>Bestätigung Fenster</w:t>
      </w:r>
      <w:r w:rsidR="00E47590">
        <w:t xml:space="preserve"> auf "Ja" </w:t>
      </w:r>
      <w:r w:rsidR="00403D73">
        <w:lastRenderedPageBreak/>
        <w:t>klicken,</w:t>
      </w:r>
      <w:r w:rsidR="00E47590">
        <w:t xml:space="preserve"> wenn man fortfahren möchte und sich sicher ist, den gewählten Prozess zu beenden</w:t>
      </w:r>
      <w:r w:rsidR="00AE3EF4">
        <w:t xml:space="preserve">. Ansonsten auf "nein" drücken und zurück zum Prozessmanager kehren. Sobald der Prozess erfolgreich beendet wurde, </w:t>
      </w:r>
      <w:r w:rsidR="00C060B7">
        <w:t>erscheint ein Bestätigungsfenster, dort auf "OK" drücken und somit ist der Prozess</w:t>
      </w:r>
      <w:r w:rsidR="00403D73">
        <w:t xml:space="preserve">beendet. Falls man nochmals einen Prozess beenden möchte, auf "Refresh" </w:t>
      </w:r>
      <w:r w:rsidR="00762FA6">
        <w:t>klicken,</w:t>
      </w:r>
      <w:r w:rsidR="00403D73">
        <w:t xml:space="preserve"> um die Liste zu aktualisieren und dann diesen Prozess wiederholen.</w:t>
      </w:r>
    </w:p>
    <w:p w14:paraId="02CE3BEE" w14:textId="1234783D" w:rsidR="00B51326" w:rsidRDefault="00B51326" w:rsidP="00B51326">
      <w:pPr>
        <w:pStyle w:val="Textkrper"/>
      </w:pPr>
      <w:r>
        <w:t>Aus Administratorsicht ist folgender Ablauf des Programms zu erwarten:</w:t>
      </w:r>
    </w:p>
    <w:p w14:paraId="2FC06422" w14:textId="2A187518" w:rsidR="00B51326" w:rsidRDefault="000E2AA8" w:rsidP="00ED7719">
      <w:pPr>
        <w:pStyle w:val="Textkrper"/>
      </w:pPr>
      <w:r>
        <w:rPr>
          <w:noProof/>
        </w:rPr>
        <w:lastRenderedPageBreak/>
        <w:drawing>
          <wp:inline distT="0" distB="0" distL="0" distR="0" wp14:anchorId="51C39A9D" wp14:editId="33A466CE">
            <wp:extent cx="5939790" cy="7758430"/>
            <wp:effectExtent l="0" t="0" r="3810" b="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5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35C02" w14:textId="1FCFD634" w:rsidR="00ED7719" w:rsidRPr="00ED7719" w:rsidRDefault="00ED7719" w:rsidP="00ED7719">
      <w:pPr>
        <w:pStyle w:val="Textkrper"/>
        <w:rPr>
          <w:color w:val="0070C0"/>
        </w:rPr>
      </w:pPr>
      <w:r w:rsidRPr="00ED7719">
        <w:rPr>
          <w:color w:val="0070C0"/>
        </w:rPr>
        <w:t>(</w:t>
      </w:r>
      <w:r w:rsidR="003243A1">
        <w:rPr>
          <w:color w:val="0070C0"/>
        </w:rPr>
        <w:t>Flussdiagramm (PAP</w:t>
      </w:r>
      <w:r w:rsidR="00C31381">
        <w:rPr>
          <w:color w:val="0070C0"/>
        </w:rPr>
        <w:t xml:space="preserve"> / APIs: UML Aktivitätsdiagram</w:t>
      </w:r>
      <w:r w:rsidR="003243A1">
        <w:rPr>
          <w:color w:val="0070C0"/>
        </w:rPr>
        <w:t>)</w:t>
      </w:r>
      <w:r w:rsidRPr="00ED7719">
        <w:rPr>
          <w:color w:val="0070C0"/>
        </w:rPr>
        <w:t xml:space="preserve"> </w:t>
      </w:r>
      <w:r w:rsidR="003243A1">
        <w:rPr>
          <w:color w:val="0070C0"/>
        </w:rPr>
        <w:t xml:space="preserve">/ </w:t>
      </w:r>
      <w:r>
        <w:rPr>
          <w:color w:val="0070C0"/>
        </w:rPr>
        <w:t>Storyboard</w:t>
      </w:r>
      <w:r w:rsidRPr="00ED7719">
        <w:rPr>
          <w:color w:val="0070C0"/>
        </w:rPr>
        <w:t>)</w:t>
      </w:r>
    </w:p>
    <w:p w14:paraId="02C22CB5" w14:textId="77777777" w:rsidR="00F55A67" w:rsidRDefault="00F55A67">
      <w:pPr>
        <w:spacing w:before="0" w:after="0"/>
        <w:rPr>
          <w:b/>
          <w:sz w:val="28"/>
        </w:rPr>
      </w:pPr>
      <w:r>
        <w:lastRenderedPageBreak/>
        <w:br w:type="page"/>
      </w:r>
    </w:p>
    <w:p w14:paraId="59D3974E" w14:textId="4F837F94" w:rsidR="007E2BCE" w:rsidRDefault="007E2BCE" w:rsidP="000A3F28">
      <w:pPr>
        <w:pStyle w:val="berschrift1"/>
      </w:pPr>
      <w:r>
        <w:lastRenderedPageBreak/>
        <w:t>Testvorschrift (</w:t>
      </w:r>
      <w:r w:rsidR="009A4E69" w:rsidRPr="009A4E69">
        <w:rPr>
          <w:color w:val="7030A0"/>
        </w:rPr>
        <w:t xml:space="preserve">LB2 Meilenstein B2: </w:t>
      </w:r>
      <w:r w:rsidRPr="009A4E69">
        <w:rPr>
          <w:color w:val="7030A0"/>
        </w:rPr>
        <w:t>Teamaufgabe 2</w:t>
      </w:r>
      <w:r>
        <w:t>)</w:t>
      </w:r>
    </w:p>
    <w:p w14:paraId="25606B79" w14:textId="77777777" w:rsidR="007E2BCE" w:rsidRDefault="007E2BCE" w:rsidP="007E2BCE">
      <w:pPr>
        <w:pStyle w:val="Textkrper"/>
      </w:pPr>
    </w:p>
    <w:p w14:paraId="753BAE95" w14:textId="5A6DD358" w:rsidR="007E2BCE" w:rsidRDefault="00464486" w:rsidP="007E2BCE">
      <w:pPr>
        <w:pStyle w:val="Textkrper"/>
        <w:rPr>
          <w:b/>
          <w:i/>
          <w:lang w:eastAsia="de-DE"/>
        </w:rPr>
      </w:pPr>
      <w:r>
        <w:t xml:space="preserve">Testbeschrieb und </w:t>
      </w:r>
      <w:r w:rsidR="00F93834">
        <w:t xml:space="preserve">vorbereitetes </w:t>
      </w:r>
      <w:r>
        <w:t>Testprotokoll s</w:t>
      </w:r>
      <w:r w:rsidR="007E2BCE">
        <w:t xml:space="preserve">iehe Dokument </w:t>
      </w:r>
      <w:r w:rsidR="007E1C3A">
        <w:br/>
      </w:r>
      <w:r w:rsidR="005F4C1D">
        <w:rPr>
          <w:b/>
          <w:i/>
          <w:color w:val="0070C0"/>
          <w:lang w:eastAsia="de-DE"/>
        </w:rPr>
        <w:t>M122_L</w:t>
      </w:r>
      <w:r w:rsidR="00C70E34">
        <w:rPr>
          <w:b/>
          <w:i/>
          <w:color w:val="0070C0"/>
          <w:lang w:eastAsia="de-DE"/>
        </w:rPr>
        <w:t>B2_T</w:t>
      </w:r>
      <w:r w:rsidR="00F93834">
        <w:rPr>
          <w:b/>
          <w:i/>
          <w:color w:val="0070C0"/>
          <w:lang w:eastAsia="de-DE"/>
        </w:rPr>
        <w:t>estvorschrift</w:t>
      </w:r>
      <w:r w:rsidR="00D70988">
        <w:rPr>
          <w:b/>
          <w:i/>
          <w:color w:val="0070C0"/>
          <w:lang w:eastAsia="de-DE"/>
        </w:rPr>
        <w:t>_</w:t>
      </w:r>
      <w:r w:rsidR="00463D6F">
        <w:rPr>
          <w:b/>
          <w:i/>
          <w:color w:val="0070C0"/>
          <w:lang w:eastAsia="de-DE"/>
        </w:rPr>
        <w:t>MS-</w:t>
      </w:r>
      <w:r w:rsidR="00D70988">
        <w:rPr>
          <w:b/>
          <w:i/>
          <w:color w:val="0070C0"/>
          <w:lang w:eastAsia="de-DE"/>
        </w:rPr>
        <w:t>B</w:t>
      </w:r>
      <w:r w:rsidR="00C31381">
        <w:rPr>
          <w:b/>
          <w:i/>
          <w:color w:val="0070C0"/>
          <w:lang w:eastAsia="de-DE"/>
        </w:rPr>
        <w:t>2_Namen</w:t>
      </w:r>
      <w:r w:rsidR="007E2BCE" w:rsidRPr="009A4E69">
        <w:rPr>
          <w:b/>
          <w:i/>
          <w:color w:val="0070C0"/>
          <w:lang w:eastAsia="de-DE"/>
        </w:rPr>
        <w:t>.docx</w:t>
      </w:r>
    </w:p>
    <w:p w14:paraId="223E9CF2" w14:textId="77777777" w:rsidR="00B372A5" w:rsidRDefault="00B372A5" w:rsidP="007E2BCE">
      <w:pPr>
        <w:pStyle w:val="Textkrper"/>
      </w:pPr>
    </w:p>
    <w:p w14:paraId="5F95B367" w14:textId="203AC92A" w:rsidR="00B372A5" w:rsidRDefault="00B372A5" w:rsidP="000A3F28">
      <w:pPr>
        <w:pStyle w:val="berschrift1"/>
      </w:pPr>
      <w:r>
        <w:t>Testprotokoll (</w:t>
      </w:r>
      <w:r w:rsidR="00021A85" w:rsidRPr="009A4E69">
        <w:rPr>
          <w:color w:val="7030A0"/>
        </w:rPr>
        <w:t xml:space="preserve">LB2 Meilenstein </w:t>
      </w:r>
      <w:r w:rsidR="00021A85">
        <w:rPr>
          <w:color w:val="7030A0"/>
        </w:rPr>
        <w:t>C</w:t>
      </w:r>
      <w:r w:rsidR="00021A85" w:rsidRPr="009A4E69">
        <w:rPr>
          <w:color w:val="7030A0"/>
        </w:rPr>
        <w:t xml:space="preserve">2: </w:t>
      </w:r>
      <w:r w:rsidR="00C70E34">
        <w:rPr>
          <w:color w:val="7030A0"/>
        </w:rPr>
        <w:t>individuelle A</w:t>
      </w:r>
      <w:r w:rsidR="00021A85" w:rsidRPr="009A4E69">
        <w:rPr>
          <w:color w:val="7030A0"/>
        </w:rPr>
        <w:t xml:space="preserve">ufgabe </w:t>
      </w:r>
      <w:r w:rsidR="00021A85">
        <w:rPr>
          <w:color w:val="7030A0"/>
        </w:rPr>
        <w:t>4</w:t>
      </w:r>
      <w:r>
        <w:t>)</w:t>
      </w:r>
    </w:p>
    <w:p w14:paraId="0D106205" w14:textId="77777777" w:rsidR="00B372A5" w:rsidRDefault="00B372A5" w:rsidP="00B372A5">
      <w:pPr>
        <w:pStyle w:val="Textkrper"/>
      </w:pPr>
    </w:p>
    <w:p w14:paraId="47597813" w14:textId="4251BD8C" w:rsidR="00021A85" w:rsidRDefault="00021A85" w:rsidP="00021A85">
      <w:pPr>
        <w:pStyle w:val="Textkrper"/>
        <w:rPr>
          <w:b/>
          <w:i/>
          <w:lang w:eastAsia="de-DE"/>
        </w:rPr>
      </w:pPr>
      <w:r>
        <w:t xml:space="preserve">Ausgefülltes Testprotokoll siehe Dokument </w:t>
      </w:r>
      <w:r w:rsidR="007E1C3A">
        <w:br/>
      </w:r>
      <w:r w:rsidR="005F4C1D">
        <w:rPr>
          <w:b/>
          <w:i/>
          <w:color w:val="0070C0"/>
          <w:lang w:eastAsia="de-DE"/>
        </w:rPr>
        <w:t>M122_L</w:t>
      </w:r>
      <w:r w:rsidR="00C70E34">
        <w:rPr>
          <w:b/>
          <w:i/>
          <w:color w:val="0070C0"/>
          <w:lang w:eastAsia="de-DE"/>
        </w:rPr>
        <w:t>B2_T</w:t>
      </w:r>
      <w:r>
        <w:rPr>
          <w:b/>
          <w:i/>
          <w:color w:val="0070C0"/>
          <w:lang w:eastAsia="de-DE"/>
        </w:rPr>
        <w:t>estvorschrift</w:t>
      </w:r>
      <w:r w:rsidR="00D70988">
        <w:rPr>
          <w:b/>
          <w:i/>
          <w:color w:val="0070C0"/>
          <w:lang w:eastAsia="de-DE"/>
        </w:rPr>
        <w:t>_</w:t>
      </w:r>
      <w:r w:rsidR="00463D6F">
        <w:rPr>
          <w:b/>
          <w:i/>
          <w:color w:val="0070C0"/>
          <w:lang w:eastAsia="de-DE"/>
        </w:rPr>
        <w:t>MS-</w:t>
      </w:r>
      <w:r w:rsidR="00D70988">
        <w:rPr>
          <w:b/>
          <w:i/>
          <w:color w:val="0070C0"/>
          <w:lang w:eastAsia="de-DE"/>
        </w:rPr>
        <w:t>C2</w:t>
      </w:r>
      <w:r>
        <w:rPr>
          <w:b/>
          <w:i/>
          <w:color w:val="0070C0"/>
          <w:lang w:eastAsia="de-DE"/>
        </w:rPr>
        <w:t>_Name</w:t>
      </w:r>
      <w:r w:rsidR="00C31381">
        <w:rPr>
          <w:b/>
          <w:i/>
          <w:color w:val="0070C0"/>
          <w:lang w:eastAsia="de-DE"/>
        </w:rPr>
        <w:t>n</w:t>
      </w:r>
      <w:r w:rsidRPr="009A4E69">
        <w:rPr>
          <w:b/>
          <w:i/>
          <w:color w:val="0070C0"/>
          <w:lang w:eastAsia="de-DE"/>
        </w:rPr>
        <w:t>.docx</w:t>
      </w:r>
    </w:p>
    <w:p w14:paraId="655252C8" w14:textId="77777777" w:rsidR="00B372A5" w:rsidRPr="00240570" w:rsidRDefault="00B372A5" w:rsidP="00B372A5">
      <w:pPr>
        <w:pStyle w:val="Textkrper"/>
      </w:pPr>
    </w:p>
    <w:p w14:paraId="3A150484" w14:textId="77777777" w:rsidR="00F55A67" w:rsidRDefault="00F55A67">
      <w:pPr>
        <w:spacing w:before="0" w:after="0"/>
        <w:rPr>
          <w:b/>
          <w:sz w:val="28"/>
        </w:rPr>
      </w:pPr>
      <w:r>
        <w:br w:type="page"/>
      </w:r>
    </w:p>
    <w:p w14:paraId="12008B01" w14:textId="6E39CA5B" w:rsidR="007E2BCE" w:rsidRDefault="00043CB1" w:rsidP="000A3F28">
      <w:pPr>
        <w:pStyle w:val="berschrift1"/>
      </w:pPr>
      <w:r>
        <w:lastRenderedPageBreak/>
        <w:t>Systemdokumentation</w:t>
      </w:r>
      <w:r w:rsidR="007E2BCE">
        <w:t xml:space="preserve"> (</w:t>
      </w:r>
      <w:r w:rsidR="00C70E34" w:rsidRPr="009A4E69">
        <w:rPr>
          <w:color w:val="7030A0"/>
        </w:rPr>
        <w:t xml:space="preserve">Meilenstein </w:t>
      </w:r>
      <w:r w:rsidR="00C70E34">
        <w:rPr>
          <w:color w:val="7030A0"/>
        </w:rPr>
        <w:t>C</w:t>
      </w:r>
      <w:r w:rsidR="00C70E34" w:rsidRPr="009A4E69">
        <w:rPr>
          <w:color w:val="7030A0"/>
        </w:rPr>
        <w:t xml:space="preserve">: </w:t>
      </w:r>
      <w:r w:rsidR="00C70E34">
        <w:rPr>
          <w:color w:val="7030A0"/>
        </w:rPr>
        <w:t>individuelle A</w:t>
      </w:r>
      <w:r w:rsidR="00C70E34" w:rsidRPr="009A4E69">
        <w:rPr>
          <w:color w:val="7030A0"/>
        </w:rPr>
        <w:t>ufgabe</w:t>
      </w:r>
      <w:r w:rsidR="00C70E34">
        <w:rPr>
          <w:color w:val="7030A0"/>
        </w:rPr>
        <w:t xml:space="preserve"> 3</w:t>
      </w:r>
      <w:r w:rsidR="007E2BCE">
        <w:t>)</w:t>
      </w:r>
    </w:p>
    <w:p w14:paraId="4AF03F88" w14:textId="1DACB47A" w:rsidR="00426571" w:rsidRDefault="00426571" w:rsidP="00426571">
      <w:pPr>
        <w:pStyle w:val="Textkrper"/>
      </w:pPr>
      <w:r>
        <w:t>Die erstellten Projekt-WPS-Scripts sind hier abgelegt</w:t>
      </w:r>
      <w:r w:rsidR="00817FD3">
        <w:t xml:space="preserve"> und </w:t>
      </w:r>
      <w:r w:rsidR="0013252F">
        <w:t xml:space="preserve">für </w:t>
      </w:r>
      <w:r w:rsidR="00817FD3">
        <w:t xml:space="preserve">Entwickler </w:t>
      </w:r>
      <w:r w:rsidR="0013252F">
        <w:t>dokumentiert</w:t>
      </w:r>
      <w:r>
        <w:t>:</w:t>
      </w:r>
    </w:p>
    <w:p w14:paraId="7314900E" w14:textId="2B518D53" w:rsidR="000A6831" w:rsidRPr="004E7FCE" w:rsidRDefault="007C33DE" w:rsidP="00426571">
      <w:pPr>
        <w:pStyle w:val="Textkrper"/>
        <w:rPr>
          <w:color w:val="000000" w:themeColor="text1"/>
        </w:rPr>
      </w:pPr>
      <w:r w:rsidRPr="004E7FCE">
        <w:rPr>
          <w:color w:val="000000" w:themeColor="text1"/>
        </w:rPr>
        <w:t xml:space="preserve">Öffentliche </w:t>
      </w:r>
      <w:r w:rsidR="0013252F" w:rsidRPr="004E7FCE">
        <w:rPr>
          <w:color w:val="000000" w:themeColor="text1"/>
        </w:rPr>
        <w:t>GitHub</w:t>
      </w:r>
      <w:r w:rsidRPr="004E7FCE">
        <w:rPr>
          <w:color w:val="000000" w:themeColor="text1"/>
        </w:rPr>
        <w:t>-URL</w:t>
      </w:r>
      <w:r w:rsidR="000A6831" w:rsidRPr="004E7FCE">
        <w:rPr>
          <w:color w:val="000000" w:themeColor="text1"/>
        </w:rPr>
        <w:t>s</w:t>
      </w:r>
      <w:r w:rsidRPr="004E7FCE">
        <w:rPr>
          <w:color w:val="000000" w:themeColor="text1"/>
        </w:rPr>
        <w:t xml:space="preserve"> im Ablageordner auf dem BSCW ablege</w:t>
      </w:r>
      <w:r w:rsidR="006D7AC1" w:rsidRPr="004E7FCE">
        <w:rPr>
          <w:color w:val="000000" w:themeColor="text1"/>
        </w:rPr>
        <w:t>n!</w:t>
      </w:r>
      <w:r w:rsidR="000A6831" w:rsidRPr="004E7FCE">
        <w:rPr>
          <w:color w:val="000000" w:themeColor="text1"/>
        </w:rPr>
        <w:t xml:space="preserve"> (pro </w:t>
      </w:r>
      <w:r w:rsidR="00564FED" w:rsidRPr="004E7FCE">
        <w:rPr>
          <w:color w:val="000000" w:themeColor="text1"/>
        </w:rPr>
        <w:t>Team</w:t>
      </w:r>
      <w:r w:rsidR="00ED6DB3" w:rsidRPr="004E7FCE">
        <w:rPr>
          <w:color w:val="000000" w:themeColor="text1"/>
        </w:rPr>
        <w:t>)</w:t>
      </w:r>
    </w:p>
    <w:p w14:paraId="7B520445" w14:textId="03A48D35" w:rsidR="00C70E34" w:rsidRPr="004E7FCE" w:rsidRDefault="000A6831" w:rsidP="00426571">
      <w:pPr>
        <w:pStyle w:val="Textkrper"/>
        <w:rPr>
          <w:b/>
          <w:i/>
          <w:color w:val="000000" w:themeColor="text1"/>
          <w:lang w:eastAsia="de-DE"/>
        </w:rPr>
      </w:pPr>
      <w:r w:rsidRPr="004E7FCE">
        <w:rPr>
          <w:color w:val="000000" w:themeColor="text1"/>
        </w:rPr>
        <w:t xml:space="preserve">Namenskonvention URL: </w:t>
      </w:r>
      <w:r w:rsidRPr="004E7FCE">
        <w:rPr>
          <w:b/>
          <w:bCs/>
          <w:color w:val="4F81BD" w:themeColor="accent1"/>
        </w:rPr>
        <w:t>M122_Klasse_Thema_Name</w:t>
      </w:r>
      <w:r w:rsidR="00564FED" w:rsidRPr="004E7FCE">
        <w:rPr>
          <w:b/>
          <w:bCs/>
          <w:color w:val="4F81BD" w:themeColor="accent1"/>
        </w:rPr>
        <w:t>_Name</w:t>
      </w:r>
      <w:r w:rsidRPr="004E7FCE">
        <w:rPr>
          <w:color w:val="000000" w:themeColor="text1"/>
        </w:rPr>
        <w:t xml:space="preserve"> </w:t>
      </w:r>
      <w:r w:rsidR="007C33DE" w:rsidRPr="004E7FCE">
        <w:rPr>
          <w:b/>
          <w:i/>
          <w:color w:val="000000" w:themeColor="text1"/>
          <w:lang w:eastAsia="de-DE"/>
        </w:rPr>
        <w:t xml:space="preserve"> </w:t>
      </w:r>
    </w:p>
    <w:p w14:paraId="104669B3" w14:textId="3DC30A45" w:rsidR="00B372A5" w:rsidRPr="0027590B" w:rsidRDefault="004E7FCE" w:rsidP="007E2BCE">
      <w:pPr>
        <w:pStyle w:val="Textkrper"/>
        <w:rPr>
          <w:bCs/>
          <w:i/>
          <w:color w:val="FF0000"/>
          <w:lang w:eastAsia="de-DE"/>
        </w:rPr>
      </w:pPr>
      <w:r w:rsidRPr="0027590B">
        <w:rPr>
          <w:rFonts w:ascii="Wingdings" w:eastAsia="Wingdings" w:hAnsi="Wingdings" w:cs="Wingdings"/>
          <w:bCs/>
          <w:i/>
          <w:color w:val="FF0000"/>
          <w:lang w:eastAsia="de-DE"/>
        </w:rPr>
        <w:t>à</w:t>
      </w:r>
      <w:r w:rsidRPr="0027590B">
        <w:rPr>
          <w:bCs/>
          <w:i/>
          <w:color w:val="FF0000"/>
          <w:lang w:eastAsia="de-DE"/>
        </w:rPr>
        <w:t xml:space="preserve"> </w:t>
      </w:r>
      <w:r w:rsidR="0027590B" w:rsidRPr="0027590B">
        <w:rPr>
          <w:bCs/>
          <w:i/>
          <w:color w:val="FF0000"/>
          <w:lang w:eastAsia="de-DE"/>
        </w:rPr>
        <w:t xml:space="preserve">Ein </w:t>
      </w:r>
      <w:r w:rsidR="001D34E7" w:rsidRPr="00DD582D">
        <w:rPr>
          <w:b/>
          <w:i/>
          <w:color w:val="FF0000"/>
          <w:lang w:eastAsia="de-DE"/>
        </w:rPr>
        <w:t>Branch</w:t>
      </w:r>
      <w:r w:rsidR="0027590B" w:rsidRPr="0027590B">
        <w:rPr>
          <w:bCs/>
          <w:i/>
          <w:color w:val="FF0000"/>
          <w:lang w:eastAsia="de-DE"/>
        </w:rPr>
        <w:t xml:space="preserve"> </w:t>
      </w:r>
      <w:r w:rsidR="0027590B">
        <w:rPr>
          <w:bCs/>
          <w:i/>
          <w:color w:val="FF0000"/>
          <w:lang w:eastAsia="de-DE"/>
        </w:rPr>
        <w:t>und separater Doku</w:t>
      </w:r>
      <w:r w:rsidR="004667E6">
        <w:rPr>
          <w:bCs/>
          <w:i/>
          <w:color w:val="FF0000"/>
          <w:lang w:eastAsia="de-DE"/>
        </w:rPr>
        <w:t>-O</w:t>
      </w:r>
      <w:r w:rsidR="0027590B">
        <w:rPr>
          <w:bCs/>
          <w:i/>
          <w:color w:val="FF0000"/>
          <w:lang w:eastAsia="de-DE"/>
        </w:rPr>
        <w:t xml:space="preserve">rdner </w:t>
      </w:r>
      <w:r w:rsidR="0027590B" w:rsidRPr="0027590B">
        <w:rPr>
          <w:bCs/>
          <w:i/>
          <w:color w:val="FF0000"/>
          <w:lang w:eastAsia="de-DE"/>
        </w:rPr>
        <w:t>pro Teammitglied erstellen</w:t>
      </w:r>
    </w:p>
    <w:p w14:paraId="70C87E8D" w14:textId="4BE0AF82" w:rsidR="00B372A5" w:rsidRDefault="00315CEE" w:rsidP="00315CEE">
      <w:pPr>
        <w:pStyle w:val="berschrift2"/>
      </w:pPr>
      <w:r>
        <w:t>Umfang / Abgrenzung</w:t>
      </w:r>
      <w:r w:rsidR="000D3CFC">
        <w:t xml:space="preserve"> / Änderungen gegenüber Design</w:t>
      </w:r>
    </w:p>
    <w:p w14:paraId="4CCCC017" w14:textId="7A284483" w:rsidR="000D3CFC" w:rsidRDefault="00644051" w:rsidP="007E2BCE">
      <w:pPr>
        <w:pStyle w:val="Textkrper"/>
      </w:pPr>
      <w:r>
        <w:t>Aufgrund unten beschriebener Umstände sind Anpassungen des ursprünglichen Lösungsdesigns gemacht worden:</w:t>
      </w:r>
    </w:p>
    <w:p w14:paraId="3F7EB8CE" w14:textId="3DEDCE4A" w:rsidR="00315CEE" w:rsidRDefault="0018617E" w:rsidP="007E2BCE">
      <w:pPr>
        <w:pStyle w:val="Textkrper"/>
      </w:pPr>
      <w:r>
        <w:t>Da ein "</w:t>
      </w:r>
      <w:r w:rsidR="006F0233">
        <w:t>Restart</w:t>
      </w:r>
      <w:r>
        <w:t xml:space="preserve">" </w:t>
      </w:r>
      <w:r w:rsidR="006F0233">
        <w:t>Botton</w:t>
      </w:r>
      <w:r>
        <w:t xml:space="preserve"> nicht</w:t>
      </w:r>
      <w:r w:rsidR="006F0233">
        <w:t xml:space="preserve"> ersichtlich war, wurde dieser Button mit einem "Refresh" Button ersetzt. Somit besteht die Möglichkeit einen Prozess aus dem Skript-Fenster her zu restarten nicht. Jedoch besteht nun die neue Funktion nach einem Erfolgreichen Kill d</w:t>
      </w:r>
      <w:r w:rsidR="00FC2E9A">
        <w:t>ie Prozessliste zu aktualisieren.</w:t>
      </w:r>
    </w:p>
    <w:p w14:paraId="34D6CE52" w14:textId="1E5410D7" w:rsidR="00326ECC" w:rsidRPr="00326ECC" w:rsidRDefault="00326ECC" w:rsidP="007E2BCE">
      <w:pPr>
        <w:pStyle w:val="Textkrper"/>
        <w:rPr>
          <w:color w:val="0070C0"/>
        </w:rPr>
      </w:pPr>
      <w:r w:rsidRPr="00326ECC">
        <w:rPr>
          <w:color w:val="0070C0"/>
        </w:rPr>
        <w:t>Umstände / Anpassungen / Veränderungen</w:t>
      </w:r>
    </w:p>
    <w:p w14:paraId="5DB09C94" w14:textId="4413F789" w:rsidR="007256FF" w:rsidRDefault="00C63F49" w:rsidP="007E2BCE">
      <w:pPr>
        <w:pStyle w:val="berschrift2"/>
      </w:pPr>
      <w:r>
        <w:t>Funktionalität der Implementation.</w:t>
      </w:r>
    </w:p>
    <w:p w14:paraId="6395CB25" w14:textId="39CD663C" w:rsidR="007256FF" w:rsidRDefault="007256FF" w:rsidP="007E2BCE">
      <w:pPr>
        <w:pStyle w:val="Textkrper"/>
      </w:pPr>
      <w:r>
        <w:t xml:space="preserve">Zusätzlich zu der Inline-Dokumentation sind hier folgende Funktionen </w:t>
      </w:r>
      <w:r w:rsidR="00F72247">
        <w:t xml:space="preserve">/ Eventhandler </w:t>
      </w:r>
      <w:r>
        <w:t>detailliert beschrieben:</w:t>
      </w:r>
    </w:p>
    <w:p w14:paraId="635142DB" w14:textId="7D75B0F9" w:rsidR="00315CEE" w:rsidRDefault="00EC3315" w:rsidP="007E2BCE">
      <w:pPr>
        <w:pStyle w:val="Textkrper"/>
      </w:pPr>
      <w:r>
        <w:t xml:space="preserve">Beischreibung im </w:t>
      </w:r>
      <w:r w:rsidR="006E6001">
        <w:t>Inlinecode</w:t>
      </w:r>
      <w:r>
        <w:t xml:space="preserve"> der jeweiligen Skripten</w:t>
      </w:r>
      <w:r w:rsidR="0078226C">
        <w:t>.</w:t>
      </w:r>
    </w:p>
    <w:p w14:paraId="0D41A8BB" w14:textId="24A4709E" w:rsidR="00C63F49" w:rsidRDefault="007256FF" w:rsidP="007E2BCE">
      <w:pPr>
        <w:pStyle w:val="Textkrper"/>
        <w:rPr>
          <w:color w:val="0070C0"/>
        </w:rPr>
      </w:pPr>
      <w:r w:rsidRPr="00FD1FAC">
        <w:rPr>
          <w:color w:val="0070C0"/>
        </w:rPr>
        <w:t>Ausführliche Beschreibung der internen Funktionen</w:t>
      </w:r>
      <w:r w:rsidR="005C4340">
        <w:rPr>
          <w:color w:val="0070C0"/>
        </w:rPr>
        <w:t xml:space="preserve"> (</w:t>
      </w:r>
      <w:r w:rsidR="00F72247">
        <w:rPr>
          <w:color w:val="0070C0"/>
        </w:rPr>
        <w:t>Eventhandler</w:t>
      </w:r>
      <w:r w:rsidR="005C4340">
        <w:rPr>
          <w:color w:val="0070C0"/>
        </w:rPr>
        <w:t xml:space="preserve"> wie z.B: $btn_ok_Click)</w:t>
      </w:r>
      <w:r w:rsidR="0071111B">
        <w:rPr>
          <w:color w:val="0070C0"/>
        </w:rPr>
        <w:t xml:space="preserve">, der </w:t>
      </w:r>
      <w:r w:rsidR="003D6FA0">
        <w:rPr>
          <w:color w:val="0070C0"/>
        </w:rPr>
        <w:t>Parameter</w:t>
      </w:r>
      <w:r w:rsidR="006F24F4">
        <w:rPr>
          <w:color w:val="0070C0"/>
        </w:rPr>
        <w:t xml:space="preserve"> und </w:t>
      </w:r>
      <w:r w:rsidR="0071111B">
        <w:rPr>
          <w:color w:val="0070C0"/>
        </w:rPr>
        <w:t xml:space="preserve">der </w:t>
      </w:r>
      <w:r w:rsidR="003D6FA0">
        <w:rPr>
          <w:color w:val="0070C0"/>
        </w:rPr>
        <w:t>Rückgabewerte</w:t>
      </w:r>
    </w:p>
    <w:p w14:paraId="2DD99A1A" w14:textId="77777777" w:rsidR="006410DC" w:rsidRDefault="006410DC" w:rsidP="007E2BCE">
      <w:pPr>
        <w:pStyle w:val="Textkrper"/>
        <w:rPr>
          <w:color w:val="0070C0"/>
        </w:rPr>
      </w:pPr>
    </w:p>
    <w:p w14:paraId="13363043" w14:textId="71838784" w:rsidR="00A248D3" w:rsidRPr="00A248D3" w:rsidRDefault="00A248D3" w:rsidP="007E2BCE">
      <w:pPr>
        <w:pStyle w:val="Textkrper"/>
      </w:pPr>
      <w:r>
        <w:t xml:space="preserve">Die wichtigsten Variablen und Funktion ist </w:t>
      </w:r>
      <w:r w:rsidR="00452F74">
        <w:t>so strukturiert:</w:t>
      </w:r>
    </w:p>
    <w:p w14:paraId="75C03578" w14:textId="172090C2" w:rsidR="006410DC" w:rsidRDefault="006410DC" w:rsidP="007E2BCE">
      <w:pPr>
        <w:pStyle w:val="Textkrper"/>
        <w:rPr>
          <w:color w:val="0070C0"/>
        </w:rPr>
      </w:pPr>
      <w:r w:rsidRPr="006410DC">
        <w:rPr>
          <w:noProof/>
          <w:color w:val="0070C0"/>
        </w:rPr>
        <w:lastRenderedPageBreak/>
        <w:drawing>
          <wp:inline distT="0" distB="0" distL="0" distR="0" wp14:anchorId="575E0FE2" wp14:editId="4E942DCA">
            <wp:extent cx="3994355" cy="3029106"/>
            <wp:effectExtent l="0" t="0" r="635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C847" w14:textId="745CEACE" w:rsidR="00557AA8" w:rsidRDefault="009845A3" w:rsidP="007E2BCE">
      <w:pPr>
        <w:pStyle w:val="Textkrper"/>
        <w:rPr>
          <w:color w:val="0070C0"/>
        </w:rPr>
      </w:pPr>
      <w:r w:rsidRPr="005C4340">
        <w:rPr>
          <w:b/>
          <w:bCs/>
          <w:color w:val="0070C0"/>
        </w:rPr>
        <w:t>Struktogramm</w:t>
      </w:r>
      <w:r>
        <w:rPr>
          <w:color w:val="0070C0"/>
        </w:rPr>
        <w:t xml:space="preserve"> </w:t>
      </w:r>
      <w:r w:rsidR="005C4340">
        <w:rPr>
          <w:color w:val="0070C0"/>
        </w:rPr>
        <w:t xml:space="preserve">(BET / SYS) oder </w:t>
      </w:r>
      <w:r w:rsidR="006036DF" w:rsidRPr="005C4340">
        <w:rPr>
          <w:b/>
          <w:bCs/>
          <w:color w:val="0070C0"/>
        </w:rPr>
        <w:t>UML-Aktivitätsdiagramm</w:t>
      </w:r>
      <w:r w:rsidR="005C4340">
        <w:rPr>
          <w:color w:val="0070C0"/>
        </w:rPr>
        <w:t xml:space="preserve"> (API)</w:t>
      </w:r>
    </w:p>
    <w:p w14:paraId="3A641BBE" w14:textId="77777777" w:rsidR="00557AA8" w:rsidRPr="00FD1FAC" w:rsidRDefault="00557AA8" w:rsidP="007E2BCE">
      <w:pPr>
        <w:pStyle w:val="Textkrper"/>
        <w:rPr>
          <w:color w:val="0070C0"/>
        </w:rPr>
      </w:pPr>
    </w:p>
    <w:p w14:paraId="4A75BCF0" w14:textId="77777777" w:rsidR="009E56C7" w:rsidRDefault="009E56C7">
      <w:pPr>
        <w:spacing w:before="0" w:after="0"/>
        <w:rPr>
          <w:b/>
          <w:sz w:val="28"/>
        </w:rPr>
      </w:pPr>
      <w:r>
        <w:br w:type="page"/>
      </w:r>
    </w:p>
    <w:p w14:paraId="214A85C6" w14:textId="4A9B7F76" w:rsidR="00B372A5" w:rsidRDefault="00B372A5" w:rsidP="000A3F28">
      <w:pPr>
        <w:pStyle w:val="berschrift1"/>
      </w:pPr>
      <w:r>
        <w:lastRenderedPageBreak/>
        <w:t>Betriebsdokumentation (</w:t>
      </w:r>
      <w:r w:rsidR="00326ECC" w:rsidRPr="009A4E69">
        <w:rPr>
          <w:color w:val="7030A0"/>
        </w:rPr>
        <w:t xml:space="preserve">Meilenstein </w:t>
      </w:r>
      <w:r w:rsidR="00326ECC">
        <w:rPr>
          <w:color w:val="7030A0"/>
        </w:rPr>
        <w:t>C</w:t>
      </w:r>
      <w:r w:rsidR="00326ECC" w:rsidRPr="009A4E69">
        <w:rPr>
          <w:color w:val="7030A0"/>
        </w:rPr>
        <w:t xml:space="preserve">: </w:t>
      </w:r>
      <w:r w:rsidR="00326ECC">
        <w:rPr>
          <w:color w:val="7030A0"/>
        </w:rPr>
        <w:t>individuelle A</w:t>
      </w:r>
      <w:r w:rsidR="00326ECC" w:rsidRPr="009A4E69">
        <w:rPr>
          <w:color w:val="7030A0"/>
        </w:rPr>
        <w:t>ufgabe</w:t>
      </w:r>
      <w:r w:rsidR="00326ECC">
        <w:rPr>
          <w:color w:val="7030A0"/>
        </w:rPr>
        <w:t xml:space="preserve"> 3</w:t>
      </w:r>
      <w:r>
        <w:t>)</w:t>
      </w:r>
    </w:p>
    <w:p w14:paraId="15E5A75F" w14:textId="0920E8F2" w:rsidR="00A76009" w:rsidRDefault="00EF30AC" w:rsidP="00A76009">
      <w:pPr>
        <w:pStyle w:val="Textkrper"/>
      </w:pPr>
      <w:r>
        <w:t>Für</w:t>
      </w:r>
      <w:r w:rsidR="00A76009">
        <w:t xml:space="preserve"> </w:t>
      </w:r>
      <w:r>
        <w:t xml:space="preserve">Administrator und </w:t>
      </w:r>
      <w:r w:rsidR="00A76009">
        <w:t xml:space="preserve">Benutzer wird folgende Anleitung </w:t>
      </w:r>
      <w:r w:rsidR="00BC754D">
        <w:t>ausgeliefert</w:t>
      </w:r>
    </w:p>
    <w:p w14:paraId="67C95705" w14:textId="77777777" w:rsidR="0023569A" w:rsidRPr="00B372A5" w:rsidRDefault="0023569A" w:rsidP="00B372A5">
      <w:pPr>
        <w:pStyle w:val="Textkrper"/>
      </w:pPr>
    </w:p>
    <w:p w14:paraId="3B2506AE" w14:textId="77777777" w:rsidR="00CE146C" w:rsidRDefault="00B372A5" w:rsidP="001745EE">
      <w:pPr>
        <w:pStyle w:val="berschrift2"/>
      </w:pPr>
      <w:r>
        <w:t>Installation</w:t>
      </w:r>
      <w:r w:rsidR="0023569A">
        <w:t>s</w:t>
      </w:r>
      <w:r w:rsidR="00CE146C">
        <w:t>anleitung für Administratoren</w:t>
      </w:r>
    </w:p>
    <w:p w14:paraId="56AF25EE" w14:textId="0AD78D6B" w:rsidR="00CE146C" w:rsidRDefault="00452F74" w:rsidP="00CE146C">
      <w:r>
        <w:t xml:space="preserve">Skript herunterladen. Im Directory die ZIP-Datei </w:t>
      </w:r>
      <w:r w:rsidR="000C5E90">
        <w:t xml:space="preserve">entpacken. Ordner am besten per VS-Code oder ähnlicher Applikation öffnen und dann die Datei "Processmanager" öffnen. </w:t>
      </w:r>
      <w:r w:rsidR="000257AF">
        <w:t>Theoretisch möglich die Datei als z.B. Batch Datei zu speichern und so diese Datei auch ohne VS-Code zu öffnen.</w:t>
      </w:r>
      <w:r w:rsidR="00CE146C">
        <w:br/>
      </w:r>
    </w:p>
    <w:p w14:paraId="4791E172" w14:textId="1F7A3B77" w:rsidR="001745EE" w:rsidRDefault="001745EE" w:rsidP="001745EE">
      <w:pPr>
        <w:pStyle w:val="berschrift2"/>
      </w:pPr>
      <w:r>
        <w:t>Bedienungsanleitung</w:t>
      </w:r>
      <w:r w:rsidR="00CE146C">
        <w:t xml:space="preserve"> für Benutzer</w:t>
      </w:r>
    </w:p>
    <w:p w14:paraId="3A58B81B" w14:textId="6D4EE7CC" w:rsidR="00CF67BA" w:rsidRDefault="00A76009" w:rsidP="00CF67BA">
      <w:pPr>
        <w:pStyle w:val="Textkrper"/>
      </w:pPr>
      <w:r>
        <w:t>Das Programm ist folgendermassen zu bedienen ...</w:t>
      </w:r>
      <w:r w:rsidR="000257AF">
        <w:br/>
      </w:r>
      <w:r w:rsidR="000257AF">
        <w:br/>
      </w:r>
      <w:r w:rsidR="009D41D5">
        <w:br/>
      </w:r>
      <w:r w:rsidR="00240222">
        <w:t>1. Das Skript sollte am besten als Admin gestartet werden</w:t>
      </w:r>
      <w:r w:rsidR="00240222">
        <w:br/>
      </w:r>
      <w:r w:rsidR="00240222" w:rsidRPr="00240222">
        <w:rPr>
          <w:noProof/>
        </w:rPr>
        <w:drawing>
          <wp:inline distT="0" distB="0" distL="0" distR="0" wp14:anchorId="35F05F5D" wp14:editId="5D1BDFEC">
            <wp:extent cx="5939790" cy="4665980"/>
            <wp:effectExtent l="0" t="0" r="3810" b="127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222">
        <w:br/>
      </w:r>
      <w:r w:rsidR="00240222">
        <w:lastRenderedPageBreak/>
        <w:br/>
      </w:r>
    </w:p>
    <w:p w14:paraId="789BA897" w14:textId="75647061" w:rsidR="00CF67BA" w:rsidRDefault="00CF67BA" w:rsidP="00CF67BA">
      <w:pPr>
        <w:pStyle w:val="Textkrper"/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F2E53B7" wp14:editId="4240A2CA">
                <wp:simplePos x="0" y="0"/>
                <wp:positionH relativeFrom="column">
                  <wp:posOffset>4250690</wp:posOffset>
                </wp:positionH>
                <wp:positionV relativeFrom="paragraph">
                  <wp:posOffset>2270125</wp:posOffset>
                </wp:positionV>
                <wp:extent cx="901065" cy="1221740"/>
                <wp:effectExtent l="38100" t="57150" r="32385" b="54610"/>
                <wp:wrapNone/>
                <wp:docPr id="224" name="Freihand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01065" cy="122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D4C88" id="Freihand 224" o:spid="_x0000_s1026" type="#_x0000_t75" style="position:absolute;margin-left:334pt;margin-top:178.05pt;width:72.35pt;height:97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">
                <v:imagedata r:id="rId47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5F4E379" wp14:editId="4E2BF1BB">
                <wp:simplePos x="0" y="0"/>
                <wp:positionH relativeFrom="column">
                  <wp:posOffset>4677104</wp:posOffset>
                </wp:positionH>
                <wp:positionV relativeFrom="paragraph">
                  <wp:posOffset>1687799</wp:posOffset>
                </wp:positionV>
                <wp:extent cx="268920" cy="540000"/>
                <wp:effectExtent l="57150" t="57150" r="55245" b="50800"/>
                <wp:wrapNone/>
                <wp:docPr id="211" name="Freihand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6892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056E1" id="Freihand 211" o:spid="_x0000_s1026" type="#_x0000_t75" style="position:absolute;margin-left:367.6pt;margin-top:132.2pt;width:22.55pt;height:43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">
                <v:imagedata r:id="rId49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B21A0AD" wp14:editId="48AD3F4E">
                <wp:simplePos x="0" y="0"/>
                <wp:positionH relativeFrom="column">
                  <wp:posOffset>4679264</wp:posOffset>
                </wp:positionH>
                <wp:positionV relativeFrom="paragraph">
                  <wp:posOffset>1732079</wp:posOffset>
                </wp:positionV>
                <wp:extent cx="26280" cy="479520"/>
                <wp:effectExtent l="38100" t="38100" r="50165" b="53975"/>
                <wp:wrapNone/>
                <wp:docPr id="210" name="Freihand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628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4D506" id="Freihand 210" o:spid="_x0000_s1026" type="#_x0000_t75" style="position:absolute;margin-left:367.75pt;margin-top:135.7pt;width:3.45pt;height:39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">
                <v:imagedata r:id="rId51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586F0B6" wp14:editId="5D04004E">
                <wp:simplePos x="0" y="0"/>
                <wp:positionH relativeFrom="column">
                  <wp:posOffset>4857824</wp:posOffset>
                </wp:positionH>
                <wp:positionV relativeFrom="paragraph">
                  <wp:posOffset>1082639</wp:posOffset>
                </wp:positionV>
                <wp:extent cx="172800" cy="259560"/>
                <wp:effectExtent l="38100" t="38100" r="55880" b="45720"/>
                <wp:wrapNone/>
                <wp:docPr id="206" name="Freihand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280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E05A4" id="Freihand 206" o:spid="_x0000_s1026" type="#_x0000_t75" style="position:absolute;margin-left:381.8pt;margin-top:84.55pt;width:15pt;height:21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">
                <v:imagedata r:id="rId53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E656893" wp14:editId="468F64B0">
                <wp:simplePos x="0" y="0"/>
                <wp:positionH relativeFrom="column">
                  <wp:posOffset>4833620</wp:posOffset>
                </wp:positionH>
                <wp:positionV relativeFrom="paragraph">
                  <wp:posOffset>543560</wp:posOffset>
                </wp:positionV>
                <wp:extent cx="199440" cy="367920"/>
                <wp:effectExtent l="57150" t="38100" r="29210" b="51435"/>
                <wp:wrapNone/>
                <wp:docPr id="205" name="Freihand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944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15075" id="Freihand 205" o:spid="_x0000_s1026" type="#_x0000_t75" style="position:absolute;margin-left:379.9pt;margin-top:42.1pt;width:17.1pt;height:30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">
                <v:imagedata r:id="rId55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3B8DF38" wp14:editId="0CEB2C70">
                <wp:simplePos x="0" y="0"/>
                <wp:positionH relativeFrom="column">
                  <wp:posOffset>5559425</wp:posOffset>
                </wp:positionH>
                <wp:positionV relativeFrom="paragraph">
                  <wp:posOffset>-118745</wp:posOffset>
                </wp:positionV>
                <wp:extent cx="284400" cy="304800"/>
                <wp:effectExtent l="57150" t="38100" r="0" b="57150"/>
                <wp:wrapNone/>
                <wp:docPr id="202" name="Freihand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8440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59295" id="Freihand 202" o:spid="_x0000_s1026" type="#_x0000_t75" style="position:absolute;margin-left:437.05pt;margin-top:-10.05pt;width:23.85pt;height:25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">
                <v:imagedata r:id="rId57" o:title=""/>
              </v:shape>
            </w:pict>
          </mc:Fallback>
        </mc:AlternateContent>
      </w:r>
      <w:r w:rsidRPr="00D0417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6A565A8" wp14:editId="773C9534">
                <wp:simplePos x="0" y="0"/>
                <wp:positionH relativeFrom="column">
                  <wp:posOffset>3823530</wp:posOffset>
                </wp:positionH>
                <wp:positionV relativeFrom="paragraph">
                  <wp:posOffset>203817</wp:posOffset>
                </wp:positionV>
                <wp:extent cx="1602693" cy="45719"/>
                <wp:effectExtent l="57150" t="76200" r="55245" b="107315"/>
                <wp:wrapNone/>
                <wp:docPr id="199" name="Gerade Verbindung mit Pfeil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269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B94A5" id="Gerade Verbindung mit Pfeil 199" o:spid="_x0000_s1026" type="#_x0000_t32" style="position:absolute;margin-left:301.05pt;margin-top:16.05pt;width:126.2pt;height:3.6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D0417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7FE63D3" wp14:editId="58D4457B">
                <wp:simplePos x="0" y="0"/>
                <wp:positionH relativeFrom="column">
                  <wp:posOffset>3709670</wp:posOffset>
                </wp:positionH>
                <wp:positionV relativeFrom="paragraph">
                  <wp:posOffset>3166640</wp:posOffset>
                </wp:positionV>
                <wp:extent cx="1005084" cy="45719"/>
                <wp:effectExtent l="57150" t="76200" r="62230" b="107315"/>
                <wp:wrapNone/>
                <wp:docPr id="193" name="Gerade Verbindung mit Pfei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508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991AD" id="Gerade Verbindung mit Pfeil 193" o:spid="_x0000_s1026" type="#_x0000_t32" style="position:absolute;margin-left:292.1pt;margin-top:249.35pt;width:79.15pt;height:3.6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D0417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BA15033" wp14:editId="768EB6D3">
                <wp:simplePos x="0" y="0"/>
                <wp:positionH relativeFrom="column">
                  <wp:posOffset>1147838</wp:posOffset>
                </wp:positionH>
                <wp:positionV relativeFrom="paragraph">
                  <wp:posOffset>687936</wp:posOffset>
                </wp:positionV>
                <wp:extent cx="3468359" cy="1435777"/>
                <wp:effectExtent l="38100" t="38100" r="56515" b="88265"/>
                <wp:wrapNone/>
                <wp:docPr id="194" name="Gerade Verbindung mit Pfei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8359" cy="1435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9AF31" id="Gerade Verbindung mit Pfeil 194" o:spid="_x0000_s1026" type="#_x0000_t32" style="position:absolute;margin-left:90.4pt;margin-top:54.15pt;width:273.1pt;height:113.05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D0417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C08B80F" wp14:editId="5589F795">
                <wp:simplePos x="0" y="0"/>
                <wp:positionH relativeFrom="column">
                  <wp:posOffset>2058618</wp:posOffset>
                </wp:positionH>
                <wp:positionV relativeFrom="paragraph">
                  <wp:posOffset>1916366</wp:posOffset>
                </wp:positionV>
                <wp:extent cx="2141944" cy="494513"/>
                <wp:effectExtent l="57150" t="57150" r="67945" b="96520"/>
                <wp:wrapNone/>
                <wp:docPr id="195" name="Gerade Verbindung mit Pfei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1944" cy="494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9F72" id="Gerade Verbindung mit Pfeil 195" o:spid="_x0000_s1026" type="#_x0000_t32" style="position:absolute;margin-left:162.1pt;margin-top:150.9pt;width:168.65pt;height:38.9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D0417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8EBEAB1" wp14:editId="7D9760CA">
                <wp:simplePos x="0" y="0"/>
                <wp:positionH relativeFrom="column">
                  <wp:posOffset>3710500</wp:posOffset>
                </wp:positionH>
                <wp:positionV relativeFrom="paragraph">
                  <wp:posOffset>1214456</wp:posOffset>
                </wp:positionV>
                <wp:extent cx="1005084" cy="45719"/>
                <wp:effectExtent l="38100" t="38100" r="62230" b="126365"/>
                <wp:wrapNone/>
                <wp:docPr id="196" name="Gerade Verbindung mit Pfei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08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6BA34" id="Gerade Verbindung mit Pfeil 196" o:spid="_x0000_s1026" type="#_x0000_t32" style="position:absolute;margin-left:292.15pt;margin-top:95.65pt;width:79.15pt;height:3.6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D0417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3691314" wp14:editId="610DBD1B">
                <wp:simplePos x="0" y="0"/>
                <wp:positionH relativeFrom="column">
                  <wp:posOffset>3596000</wp:posOffset>
                </wp:positionH>
                <wp:positionV relativeFrom="paragraph">
                  <wp:posOffset>748649</wp:posOffset>
                </wp:positionV>
                <wp:extent cx="1005084" cy="45719"/>
                <wp:effectExtent l="38100" t="38100" r="62230" b="126365"/>
                <wp:wrapNone/>
                <wp:docPr id="197" name="Gerade Verbindung mit Pfei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08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BEBB8" id="Gerade Verbindung mit Pfeil 197" o:spid="_x0000_s1026" type="#_x0000_t32" style="position:absolute;margin-left:283.15pt;margin-top:58.95pt;width:79.15pt;height:3.6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02B1C">
        <w:rPr>
          <w:noProof/>
        </w:rPr>
        <w:drawing>
          <wp:inline distT="0" distB="0" distL="0" distR="0" wp14:anchorId="671CA2A7" wp14:editId="565BAE88">
            <wp:extent cx="3829247" cy="3403775"/>
            <wp:effectExtent l="0" t="0" r="0" b="6350"/>
            <wp:docPr id="198" name="Grafik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0B6D" w14:textId="77777777" w:rsidR="00CF67BA" w:rsidRDefault="00CF67BA"/>
    <w:p w14:paraId="70187F51" w14:textId="77777777" w:rsidR="00205E6D" w:rsidRDefault="00CF67BA" w:rsidP="00CF67BA">
      <w:pPr>
        <w:pStyle w:val="Textkrper"/>
      </w:pPr>
      <w:r>
        <w:t>Legende:</w:t>
      </w:r>
    </w:p>
    <w:p w14:paraId="243F0167" w14:textId="1E5F5B05" w:rsidR="00CF67BA" w:rsidRDefault="00205E6D" w:rsidP="00CF67BA">
      <w:pPr>
        <w:pStyle w:val="Textkrper"/>
      </w:pPr>
      <w:r>
        <w:t>A. Möglichkeiten für folgende Funktionen (von links nach rechts):</w:t>
      </w:r>
      <w:r>
        <w:br/>
        <w:t>Minimieren, Vollbild, Schliessen</w:t>
      </w:r>
      <w:r w:rsidR="009D41D5">
        <w:br/>
      </w:r>
      <w:r>
        <w:t>B</w:t>
      </w:r>
      <w:r w:rsidR="00CF67BA">
        <w:t>. Kill Button zum "killen" vom ausgewählten Prozess (force kill)</w:t>
      </w:r>
    </w:p>
    <w:p w14:paraId="20258930" w14:textId="20052B22" w:rsidR="00CF67BA" w:rsidRDefault="00205E6D" w:rsidP="00CF67BA">
      <w:pPr>
        <w:pStyle w:val="Textkrper"/>
      </w:pPr>
      <w:r>
        <w:t>C</w:t>
      </w:r>
      <w:r w:rsidR="00CF67BA">
        <w:t>. Refresh Button, um die Liste zu refreshen (nach z.B. erfolgreichem Killen von einem     Prozess)</w:t>
      </w:r>
    </w:p>
    <w:p w14:paraId="5B0CB5D3" w14:textId="54A6C3A0" w:rsidR="00CF67BA" w:rsidRDefault="00205E6D" w:rsidP="00CF67BA">
      <w:pPr>
        <w:pStyle w:val="Textkrper"/>
      </w:pPr>
      <w:r>
        <w:t>D</w:t>
      </w:r>
      <w:r w:rsidR="00CF67BA">
        <w:t>. Ausgewählter Prozess in der Prozessliste (Textbox)</w:t>
      </w:r>
    </w:p>
    <w:p w14:paraId="11A8531F" w14:textId="00603C31" w:rsidR="00CF67BA" w:rsidRDefault="00205E6D" w:rsidP="00CF67BA">
      <w:pPr>
        <w:pStyle w:val="Textkrper"/>
      </w:pPr>
      <w:r>
        <w:t>E</w:t>
      </w:r>
      <w:r w:rsidR="00CF67BA">
        <w:t>. Prozessliste mit allen laufenden Prozessen auf dem PC</w:t>
      </w:r>
    </w:p>
    <w:p w14:paraId="01897C38" w14:textId="06A5F2ED" w:rsidR="00CF67BA" w:rsidRPr="00F02F8E" w:rsidRDefault="00205E6D" w:rsidP="00CF67BA">
      <w:pPr>
        <w:pStyle w:val="Textkrper"/>
      </w:pPr>
      <w:r>
        <w:t>F</w:t>
      </w:r>
      <w:r w:rsidR="00CF67BA">
        <w:t>. Quit Button um das Programm beenden</w:t>
      </w:r>
    </w:p>
    <w:p w14:paraId="01D28BAA" w14:textId="126F2D6A" w:rsidR="00B372A5" w:rsidRDefault="00B372A5"/>
    <w:p w14:paraId="727EA074" w14:textId="553C9AB9" w:rsidR="007F598E" w:rsidRDefault="007F598E">
      <w:r>
        <w:lastRenderedPageBreak/>
        <w:t>2.</w:t>
      </w:r>
      <w:r w:rsidR="00D1002D">
        <w:t xml:space="preserve"> Prozess auch der Prozessliste auswählen</w:t>
      </w:r>
      <w:r w:rsidR="006E4981">
        <w:br/>
      </w:r>
      <w:r w:rsidR="006E4981" w:rsidRPr="006E4981">
        <w:rPr>
          <w:noProof/>
        </w:rPr>
        <w:drawing>
          <wp:inline distT="0" distB="0" distL="0" distR="0" wp14:anchorId="11087B75" wp14:editId="0D74FF97">
            <wp:extent cx="3765744" cy="3346622"/>
            <wp:effectExtent l="0" t="0" r="6350" b="6350"/>
            <wp:docPr id="225" name="Grafik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1AE1" w14:textId="77777777" w:rsidR="006E4981" w:rsidRDefault="006E4981"/>
    <w:p w14:paraId="2AFA7D17" w14:textId="1D5BE7A4" w:rsidR="006E4981" w:rsidRDefault="006E4981">
      <w:r>
        <w:t>3. "Kill" klicken</w:t>
      </w:r>
      <w:r>
        <w:br/>
      </w:r>
      <w:r w:rsidR="003943E3" w:rsidRPr="003943E3">
        <w:rPr>
          <w:noProof/>
        </w:rPr>
        <w:drawing>
          <wp:inline distT="0" distB="0" distL="0" distR="0" wp14:anchorId="69D23AD1" wp14:editId="37553C4D">
            <wp:extent cx="5939790" cy="3257550"/>
            <wp:effectExtent l="0" t="0" r="3810" b="0"/>
            <wp:docPr id="226" name="Grafik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1DAF" w14:textId="77777777" w:rsidR="003943E3" w:rsidRDefault="003943E3"/>
    <w:p w14:paraId="10CB1594" w14:textId="0987EE32" w:rsidR="003943E3" w:rsidRDefault="003943E3" w:rsidP="003943E3">
      <w:r>
        <w:t>4. Auf "ja" klicken</w:t>
      </w:r>
    </w:p>
    <w:p w14:paraId="58F57F0C" w14:textId="672A6C2E" w:rsidR="006C7474" w:rsidRDefault="006C7474" w:rsidP="003943E3">
      <w:r w:rsidRPr="006C7474">
        <w:rPr>
          <w:noProof/>
        </w:rPr>
        <w:lastRenderedPageBreak/>
        <w:drawing>
          <wp:inline distT="0" distB="0" distL="0" distR="0" wp14:anchorId="61850C75" wp14:editId="483BD45F">
            <wp:extent cx="1917799" cy="1136708"/>
            <wp:effectExtent l="0" t="0" r="6350" b="6350"/>
            <wp:docPr id="227" name="Grafik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93D4" w14:textId="77777777" w:rsidR="006C7474" w:rsidRDefault="006C7474" w:rsidP="003943E3"/>
    <w:p w14:paraId="76677306" w14:textId="55262E16" w:rsidR="006C7474" w:rsidRPr="009D41D5" w:rsidRDefault="006C7474" w:rsidP="003943E3">
      <w:r>
        <w:t>5. Prozess wurde erfolgreich beendet</w:t>
      </w:r>
    </w:p>
    <w:sectPr w:rsidR="006C7474" w:rsidRPr="009D41D5" w:rsidSect="00B902AC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6" w:h="16838" w:code="9"/>
      <w:pgMar w:top="1985" w:right="1134" w:bottom="1985" w:left="1418" w:header="851" w:footer="567" w:gutter="0"/>
      <w:cols w:space="5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F6C4E" w14:textId="77777777" w:rsidR="0037322D" w:rsidRDefault="0037322D">
      <w:r>
        <w:separator/>
      </w:r>
    </w:p>
  </w:endnote>
  <w:endnote w:type="continuationSeparator" w:id="0">
    <w:p w14:paraId="126074B6" w14:textId="77777777" w:rsidR="0037322D" w:rsidRDefault="0037322D">
      <w:r>
        <w:continuationSeparator/>
      </w:r>
    </w:p>
  </w:endnote>
  <w:endnote w:type="continuationNotice" w:id="1">
    <w:p w14:paraId="1873D115" w14:textId="77777777" w:rsidR="0037322D" w:rsidRDefault="0037322D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E94E1" w14:textId="77777777" w:rsidR="00283E3F" w:rsidRDefault="00283E3F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4EE42" w14:textId="62D3CDD2" w:rsidR="00B372A5" w:rsidRPr="008D5998" w:rsidRDefault="00283E3F" w:rsidP="0023049B">
    <w:pPr>
      <w:pStyle w:val="Fuzeile"/>
      <w:rPr>
        <w:rStyle w:val="Seitenzahl"/>
        <w:sz w:val="16"/>
        <w:szCs w:val="16"/>
      </w:rPr>
    </w:pPr>
    <w:r>
      <w:rPr>
        <w:sz w:val="16"/>
        <w:szCs w:val="16"/>
      </w:rPr>
      <w:t>25</w:t>
    </w:r>
    <w:r w:rsidR="00B372A5">
      <w:rPr>
        <w:sz w:val="16"/>
        <w:szCs w:val="16"/>
      </w:rPr>
      <w:t>.0</w:t>
    </w:r>
    <w:r>
      <w:rPr>
        <w:sz w:val="16"/>
        <w:szCs w:val="16"/>
      </w:rPr>
      <w:t>9</w:t>
    </w:r>
    <w:r w:rsidR="00B372A5">
      <w:rPr>
        <w:sz w:val="16"/>
        <w:szCs w:val="16"/>
      </w:rPr>
      <w:t>.201</w:t>
    </w:r>
    <w:r>
      <w:rPr>
        <w:sz w:val="16"/>
        <w:szCs w:val="16"/>
      </w:rPr>
      <w:t>9</w:t>
    </w:r>
    <w:r w:rsidR="00B372A5" w:rsidRPr="008D5998">
      <w:rPr>
        <w:sz w:val="16"/>
        <w:szCs w:val="16"/>
      </w:rPr>
      <w:tab/>
      <w:t xml:space="preserve">Seite </w:t>
    </w:r>
    <w:r w:rsidR="00B372A5" w:rsidRPr="008D5998">
      <w:rPr>
        <w:rStyle w:val="Seitenzahl"/>
        <w:sz w:val="16"/>
        <w:szCs w:val="16"/>
      </w:rPr>
      <w:fldChar w:fldCharType="begin"/>
    </w:r>
    <w:r w:rsidR="00B372A5" w:rsidRPr="008D5998">
      <w:rPr>
        <w:rStyle w:val="Seitenzahl"/>
        <w:sz w:val="16"/>
        <w:szCs w:val="16"/>
      </w:rPr>
      <w:instrText xml:space="preserve"> PAGE </w:instrText>
    </w:r>
    <w:r w:rsidR="00B372A5" w:rsidRPr="008D5998">
      <w:rPr>
        <w:rStyle w:val="Seitenzahl"/>
        <w:sz w:val="16"/>
        <w:szCs w:val="16"/>
      </w:rPr>
      <w:fldChar w:fldCharType="separate"/>
    </w:r>
    <w:r w:rsidR="00644051">
      <w:rPr>
        <w:rStyle w:val="Seitenzahl"/>
        <w:noProof/>
        <w:sz w:val="16"/>
        <w:szCs w:val="16"/>
      </w:rPr>
      <w:t>4</w:t>
    </w:r>
    <w:r w:rsidR="00B372A5" w:rsidRPr="008D5998">
      <w:rPr>
        <w:rStyle w:val="Seitenzahl"/>
        <w:sz w:val="16"/>
        <w:szCs w:val="16"/>
      </w:rPr>
      <w:fldChar w:fldCharType="end"/>
    </w:r>
    <w:r w:rsidR="00B372A5" w:rsidRPr="008D5998">
      <w:rPr>
        <w:rStyle w:val="Seitenzahl"/>
        <w:sz w:val="16"/>
        <w:szCs w:val="16"/>
      </w:rPr>
      <w:t xml:space="preserve"> von </w:t>
    </w:r>
    <w:r w:rsidR="00B372A5" w:rsidRPr="008D5998">
      <w:rPr>
        <w:rStyle w:val="Seitenzahl"/>
        <w:sz w:val="16"/>
        <w:szCs w:val="16"/>
      </w:rPr>
      <w:fldChar w:fldCharType="begin"/>
    </w:r>
    <w:r w:rsidR="00B372A5" w:rsidRPr="008D5998">
      <w:rPr>
        <w:rStyle w:val="Seitenzahl"/>
        <w:sz w:val="16"/>
        <w:szCs w:val="16"/>
      </w:rPr>
      <w:instrText xml:space="preserve"> NUMPAGES </w:instrText>
    </w:r>
    <w:r w:rsidR="00B372A5" w:rsidRPr="008D5998">
      <w:rPr>
        <w:rStyle w:val="Seitenzahl"/>
        <w:sz w:val="16"/>
        <w:szCs w:val="16"/>
      </w:rPr>
      <w:fldChar w:fldCharType="separate"/>
    </w:r>
    <w:r w:rsidR="00644051">
      <w:rPr>
        <w:rStyle w:val="Seitenzahl"/>
        <w:noProof/>
        <w:sz w:val="16"/>
        <w:szCs w:val="16"/>
      </w:rPr>
      <w:t>4</w:t>
    </w:r>
    <w:r w:rsidR="00B372A5" w:rsidRPr="008D5998">
      <w:rPr>
        <w:rStyle w:val="Seitenzahl"/>
        <w:sz w:val="16"/>
        <w:szCs w:val="16"/>
      </w:rPr>
      <w:fldChar w:fldCharType="end"/>
    </w:r>
  </w:p>
  <w:p w14:paraId="70553815" w14:textId="77777777" w:rsidR="00B372A5" w:rsidRPr="008D5998" w:rsidRDefault="00B372A5" w:rsidP="0023049B">
    <w:pPr>
      <w:pStyle w:val="Fusszeile-2"/>
      <w:rPr>
        <w:sz w:val="16"/>
        <w:szCs w:val="16"/>
      </w:rPr>
    </w:pPr>
    <w:r w:rsidRPr="008D5998">
      <w:rPr>
        <w:sz w:val="16"/>
        <w:szCs w:val="16"/>
      </w:rPr>
      <w:t>TBZ Technische Berufsschule Zürich</w:t>
    </w:r>
  </w:p>
  <w:p w14:paraId="1055833B" w14:textId="77777777" w:rsidR="00B372A5" w:rsidRPr="0023049B" w:rsidRDefault="00B372A5" w:rsidP="0023049B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4FCD9" w14:textId="77777777" w:rsidR="00283E3F" w:rsidRDefault="00283E3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4120D" w14:textId="77777777" w:rsidR="0037322D" w:rsidRDefault="0037322D">
      <w:r>
        <w:separator/>
      </w:r>
    </w:p>
  </w:footnote>
  <w:footnote w:type="continuationSeparator" w:id="0">
    <w:p w14:paraId="0141D29A" w14:textId="77777777" w:rsidR="0037322D" w:rsidRDefault="0037322D">
      <w:r>
        <w:continuationSeparator/>
      </w:r>
    </w:p>
  </w:footnote>
  <w:footnote w:type="continuationNotice" w:id="1">
    <w:p w14:paraId="0A1BE560" w14:textId="77777777" w:rsidR="0037322D" w:rsidRDefault="0037322D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A39D8" w14:textId="77777777" w:rsidR="00283E3F" w:rsidRDefault="00283E3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F6F0D" w14:textId="5B4D45CA" w:rsidR="00B372A5" w:rsidRPr="002844A4" w:rsidRDefault="006C728F" w:rsidP="003B2AD5">
    <w:pPr>
      <w:pStyle w:val="Kopfzeile"/>
      <w:tabs>
        <w:tab w:val="clear" w:pos="9354"/>
        <w:tab w:val="left" w:pos="5670"/>
        <w:tab w:val="right" w:pos="9356"/>
      </w:tabs>
    </w:pPr>
    <w:r>
      <w:t xml:space="preserve">M122 </w:t>
    </w:r>
    <w:r w:rsidR="00B372A5">
      <w:t>Abläufe mit Scripts automatisieren</w:t>
    </w:r>
    <w:r w:rsidR="000C1809">
      <w:tab/>
      <w:t>LB</w:t>
    </w:r>
    <w:r w:rsidR="00692D1D">
      <w:rPr>
        <w:color w:val="0070C0"/>
      </w:rPr>
      <w:t>?</w:t>
    </w:r>
    <w:r w:rsidR="003B2AD5">
      <w:rPr>
        <w:color w:val="0070C0"/>
      </w:rPr>
      <w:t xml:space="preserve"> Namen</w:t>
    </w:r>
  </w:p>
  <w:p w14:paraId="492439DC" w14:textId="5B322000" w:rsidR="00B372A5" w:rsidRDefault="0023569A" w:rsidP="0023049B">
    <w:pPr>
      <w:pStyle w:val="Kopfzeile"/>
      <w:tabs>
        <w:tab w:val="left" w:pos="2268"/>
      </w:tabs>
      <w:rPr>
        <w:sz w:val="28"/>
        <w:szCs w:val="28"/>
      </w:rPr>
    </w:pPr>
    <w:r>
      <w:rPr>
        <w:sz w:val="28"/>
        <w:szCs w:val="28"/>
      </w:rPr>
      <w:t>Dokumentation</w:t>
    </w:r>
    <w:r w:rsidR="0050297F">
      <w:rPr>
        <w:sz w:val="28"/>
        <w:szCs w:val="28"/>
      </w:rPr>
      <w:t xml:space="preserve"> Projekt ...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D5BF9" w14:textId="77777777" w:rsidR="00283E3F" w:rsidRDefault="00283E3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272"/>
        </w:tabs>
        <w:ind w:left="3272" w:hanging="360"/>
      </w:pPr>
      <w:rPr>
        <w:rFonts w:ascii="Symbol" w:hAnsi="Symbol"/>
        <w:sz w:val="22"/>
      </w:rPr>
    </w:lvl>
  </w:abstractNum>
  <w:abstractNum w:abstractNumId="1" w15:restartNumberingAfterBreak="0">
    <w:nsid w:val="00377650"/>
    <w:multiLevelType w:val="hybridMultilevel"/>
    <w:tmpl w:val="56F8D9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63C0C"/>
    <w:multiLevelType w:val="multilevel"/>
    <w:tmpl w:val="4C5E140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F0E4AF9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016E4E"/>
    <w:multiLevelType w:val="hybridMultilevel"/>
    <w:tmpl w:val="16F06246"/>
    <w:lvl w:ilvl="0" w:tplc="08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50F9B"/>
    <w:multiLevelType w:val="multilevel"/>
    <w:tmpl w:val="939A03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305F23"/>
    <w:multiLevelType w:val="hybridMultilevel"/>
    <w:tmpl w:val="FEF239A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F26D5"/>
    <w:multiLevelType w:val="hybridMultilevel"/>
    <w:tmpl w:val="DFB815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91DCF"/>
    <w:multiLevelType w:val="hybridMultilevel"/>
    <w:tmpl w:val="09461B72"/>
    <w:lvl w:ilvl="0" w:tplc="94B423CC">
      <w:numFmt w:val="bullet"/>
      <w:pStyle w:val="Aufzhlungszeichen"/>
      <w:lvlText w:val=""/>
      <w:lvlJc w:val="left"/>
      <w:pPr>
        <w:tabs>
          <w:tab w:val="num" w:pos="426"/>
        </w:tabs>
        <w:ind w:left="406" w:hanging="340"/>
      </w:pPr>
      <w:rPr>
        <w:rFonts w:ascii="Wingdings" w:hAnsi="Wingdings" w:hint="default"/>
        <w:color w:val="auto"/>
      </w:rPr>
    </w:lvl>
    <w:lvl w:ilvl="1" w:tplc="04070003">
      <w:start w:val="1"/>
      <w:numFmt w:val="decimal"/>
      <w:lvlText w:val="%2."/>
      <w:lvlJc w:val="left"/>
      <w:pPr>
        <w:tabs>
          <w:tab w:val="num" w:pos="426"/>
        </w:tabs>
        <w:ind w:left="406" w:hanging="34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2DF37E01"/>
    <w:multiLevelType w:val="hybridMultilevel"/>
    <w:tmpl w:val="9FD64E5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D3384"/>
    <w:multiLevelType w:val="hybridMultilevel"/>
    <w:tmpl w:val="1A70B32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14C1D"/>
    <w:multiLevelType w:val="hybridMultilevel"/>
    <w:tmpl w:val="92D8E49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DC32C7"/>
    <w:multiLevelType w:val="hybridMultilevel"/>
    <w:tmpl w:val="D61A37B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7E6335"/>
    <w:multiLevelType w:val="hybridMultilevel"/>
    <w:tmpl w:val="D914719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F4DA3"/>
    <w:multiLevelType w:val="hybridMultilevel"/>
    <w:tmpl w:val="54DA9C8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69166B"/>
    <w:multiLevelType w:val="hybridMultilevel"/>
    <w:tmpl w:val="9C86515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A911FF"/>
    <w:multiLevelType w:val="hybridMultilevel"/>
    <w:tmpl w:val="CE0E64C2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F556735"/>
    <w:multiLevelType w:val="hybridMultilevel"/>
    <w:tmpl w:val="D61A37B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C37E2C"/>
    <w:multiLevelType w:val="hybridMultilevel"/>
    <w:tmpl w:val="4F94630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6D97FE6"/>
    <w:multiLevelType w:val="singleLevel"/>
    <w:tmpl w:val="F012AAEC"/>
    <w:lvl w:ilvl="0">
      <w:start w:val="3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573D116A"/>
    <w:multiLevelType w:val="hybridMultilevel"/>
    <w:tmpl w:val="897278CA"/>
    <w:lvl w:ilvl="0" w:tplc="0407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98644B1"/>
    <w:multiLevelType w:val="hybridMultilevel"/>
    <w:tmpl w:val="EF44ACB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7237BC"/>
    <w:multiLevelType w:val="hybridMultilevel"/>
    <w:tmpl w:val="B6265ED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FD028D"/>
    <w:multiLevelType w:val="hybridMultilevel"/>
    <w:tmpl w:val="FBB87A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6F2326"/>
    <w:multiLevelType w:val="hybridMultilevel"/>
    <w:tmpl w:val="1FA8C0F4"/>
    <w:lvl w:ilvl="0" w:tplc="0807000B">
      <w:start w:val="1"/>
      <w:numFmt w:val="bullet"/>
      <w:lvlText w:val=""/>
      <w:lvlJc w:val="left"/>
      <w:pPr>
        <w:ind w:left="833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5" w15:restartNumberingAfterBreak="0">
    <w:nsid w:val="60B41F1C"/>
    <w:multiLevelType w:val="hybridMultilevel"/>
    <w:tmpl w:val="427C0C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C70D48"/>
    <w:multiLevelType w:val="hybridMultilevel"/>
    <w:tmpl w:val="6D1060D6"/>
    <w:lvl w:ilvl="0" w:tplc="0407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 w15:restartNumberingAfterBreak="0">
    <w:nsid w:val="6DA409CA"/>
    <w:multiLevelType w:val="hybridMultilevel"/>
    <w:tmpl w:val="3A78746A"/>
    <w:lvl w:ilvl="0" w:tplc="ED14A6A2">
      <w:start w:val="1"/>
      <w:numFmt w:val="bullet"/>
      <w:pStyle w:val="TUe2num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954BB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5952D4D"/>
    <w:multiLevelType w:val="hybridMultilevel"/>
    <w:tmpl w:val="B2308784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6909312">
    <w:abstractNumId w:val="8"/>
  </w:num>
  <w:num w:numId="2" w16cid:durableId="797451751">
    <w:abstractNumId w:val="29"/>
  </w:num>
  <w:num w:numId="3" w16cid:durableId="1265919561">
    <w:abstractNumId w:val="16"/>
  </w:num>
  <w:num w:numId="4" w16cid:durableId="1066957573">
    <w:abstractNumId w:val="27"/>
  </w:num>
  <w:num w:numId="5" w16cid:durableId="794757231">
    <w:abstractNumId w:val="27"/>
  </w:num>
  <w:num w:numId="6" w16cid:durableId="2059089611">
    <w:abstractNumId w:val="20"/>
  </w:num>
  <w:num w:numId="7" w16cid:durableId="2018842744">
    <w:abstractNumId w:val="11"/>
  </w:num>
  <w:num w:numId="8" w16cid:durableId="854999406">
    <w:abstractNumId w:val="19"/>
  </w:num>
  <w:num w:numId="9" w16cid:durableId="1444037162">
    <w:abstractNumId w:val="18"/>
  </w:num>
  <w:num w:numId="10" w16cid:durableId="1986231405">
    <w:abstractNumId w:val="15"/>
  </w:num>
  <w:num w:numId="11" w16cid:durableId="1355497843">
    <w:abstractNumId w:val="0"/>
  </w:num>
  <w:num w:numId="12" w16cid:durableId="1870292058">
    <w:abstractNumId w:val="21"/>
  </w:num>
  <w:num w:numId="13" w16cid:durableId="1345672274">
    <w:abstractNumId w:val="14"/>
  </w:num>
  <w:num w:numId="14" w16cid:durableId="1862428779">
    <w:abstractNumId w:val="22"/>
  </w:num>
  <w:num w:numId="15" w16cid:durableId="609432990">
    <w:abstractNumId w:val="10"/>
  </w:num>
  <w:num w:numId="16" w16cid:durableId="1959992939">
    <w:abstractNumId w:val="25"/>
  </w:num>
  <w:num w:numId="17" w16cid:durableId="474688891">
    <w:abstractNumId w:val="5"/>
  </w:num>
  <w:num w:numId="18" w16cid:durableId="1281842982">
    <w:abstractNumId w:val="3"/>
  </w:num>
  <w:num w:numId="19" w16cid:durableId="533541213">
    <w:abstractNumId w:val="28"/>
  </w:num>
  <w:num w:numId="20" w16cid:durableId="724060247">
    <w:abstractNumId w:val="7"/>
  </w:num>
  <w:num w:numId="21" w16cid:durableId="763040216">
    <w:abstractNumId w:val="9"/>
  </w:num>
  <w:num w:numId="22" w16cid:durableId="1133642006">
    <w:abstractNumId w:val="6"/>
  </w:num>
  <w:num w:numId="23" w16cid:durableId="1188107505">
    <w:abstractNumId w:val="1"/>
  </w:num>
  <w:num w:numId="24" w16cid:durableId="317000589">
    <w:abstractNumId w:val="4"/>
  </w:num>
  <w:num w:numId="25" w16cid:durableId="361247498">
    <w:abstractNumId w:val="23"/>
  </w:num>
  <w:num w:numId="26" w16cid:durableId="1858739009">
    <w:abstractNumId w:val="26"/>
  </w:num>
  <w:num w:numId="27" w16cid:durableId="1668753733">
    <w:abstractNumId w:val="24"/>
  </w:num>
  <w:num w:numId="28" w16cid:durableId="571552029">
    <w:abstractNumId w:val="2"/>
  </w:num>
  <w:num w:numId="29" w16cid:durableId="1006130854">
    <w:abstractNumId w:val="2"/>
  </w:num>
  <w:num w:numId="30" w16cid:durableId="163403692">
    <w:abstractNumId w:val="2"/>
  </w:num>
  <w:num w:numId="31" w16cid:durableId="1025256142">
    <w:abstractNumId w:val="13"/>
  </w:num>
  <w:num w:numId="32" w16cid:durableId="1945841095">
    <w:abstractNumId w:val="12"/>
  </w:num>
  <w:num w:numId="33" w16cid:durableId="56649630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oNotDisplayPageBoundaries/>
  <w:activeWritingStyle w:appName="MSWord" w:lang="de-CH" w:vendorID="6" w:dllVersion="2" w:checkStyle="1"/>
  <w:attachedTemplate r:id="rId1"/>
  <w:defaultTabStop w:val="720"/>
  <w:autoHyphenation/>
  <w:hyphenationZone w:val="357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422"/>
    <w:rsid w:val="000016ED"/>
    <w:rsid w:val="0001216F"/>
    <w:rsid w:val="00014648"/>
    <w:rsid w:val="00021A85"/>
    <w:rsid w:val="00024DCC"/>
    <w:rsid w:val="000257AF"/>
    <w:rsid w:val="00037C4F"/>
    <w:rsid w:val="00041AF8"/>
    <w:rsid w:val="00042697"/>
    <w:rsid w:val="00043CB1"/>
    <w:rsid w:val="0004783A"/>
    <w:rsid w:val="00056B93"/>
    <w:rsid w:val="0006588A"/>
    <w:rsid w:val="00072195"/>
    <w:rsid w:val="000A3F28"/>
    <w:rsid w:val="000A6831"/>
    <w:rsid w:val="000A6F13"/>
    <w:rsid w:val="000A7E6B"/>
    <w:rsid w:val="000C1809"/>
    <w:rsid w:val="000C5E90"/>
    <w:rsid w:val="000D0786"/>
    <w:rsid w:val="000D3CFC"/>
    <w:rsid w:val="000E0FAC"/>
    <w:rsid w:val="000E2AA8"/>
    <w:rsid w:val="000F0FC0"/>
    <w:rsid w:val="000F55DF"/>
    <w:rsid w:val="0011434B"/>
    <w:rsid w:val="00130D47"/>
    <w:rsid w:val="0013252F"/>
    <w:rsid w:val="00132F3E"/>
    <w:rsid w:val="00140272"/>
    <w:rsid w:val="00140FFF"/>
    <w:rsid w:val="00151AB6"/>
    <w:rsid w:val="00153214"/>
    <w:rsid w:val="00161A36"/>
    <w:rsid w:val="00161C1A"/>
    <w:rsid w:val="0016494F"/>
    <w:rsid w:val="001726E7"/>
    <w:rsid w:val="001745EE"/>
    <w:rsid w:val="0018554E"/>
    <w:rsid w:val="0018617E"/>
    <w:rsid w:val="00191B2E"/>
    <w:rsid w:val="00195488"/>
    <w:rsid w:val="001C3D38"/>
    <w:rsid w:val="001D34E7"/>
    <w:rsid w:val="00205E6D"/>
    <w:rsid w:val="0021004E"/>
    <w:rsid w:val="00217F1E"/>
    <w:rsid w:val="00225719"/>
    <w:rsid w:val="0023049B"/>
    <w:rsid w:val="00231595"/>
    <w:rsid w:val="0023421E"/>
    <w:rsid w:val="0023431F"/>
    <w:rsid w:val="0023569A"/>
    <w:rsid w:val="00240222"/>
    <w:rsid w:val="00240570"/>
    <w:rsid w:val="00247D2E"/>
    <w:rsid w:val="002506B9"/>
    <w:rsid w:val="0025704A"/>
    <w:rsid w:val="0026322B"/>
    <w:rsid w:val="00266422"/>
    <w:rsid w:val="0027590B"/>
    <w:rsid w:val="00283E3F"/>
    <w:rsid w:val="00285179"/>
    <w:rsid w:val="00291973"/>
    <w:rsid w:val="002971BF"/>
    <w:rsid w:val="002A17D0"/>
    <w:rsid w:val="002A6823"/>
    <w:rsid w:val="002C40FA"/>
    <w:rsid w:val="002C55B7"/>
    <w:rsid w:val="002E3C78"/>
    <w:rsid w:val="002F0F9D"/>
    <w:rsid w:val="002F4A80"/>
    <w:rsid w:val="00300DED"/>
    <w:rsid w:val="00315CEE"/>
    <w:rsid w:val="00316558"/>
    <w:rsid w:val="00322D60"/>
    <w:rsid w:val="003243A1"/>
    <w:rsid w:val="00326ECC"/>
    <w:rsid w:val="0033780C"/>
    <w:rsid w:val="00337E19"/>
    <w:rsid w:val="003432D2"/>
    <w:rsid w:val="003505EA"/>
    <w:rsid w:val="003525B1"/>
    <w:rsid w:val="0035419A"/>
    <w:rsid w:val="0035474E"/>
    <w:rsid w:val="003633DF"/>
    <w:rsid w:val="00366C6B"/>
    <w:rsid w:val="003671B5"/>
    <w:rsid w:val="0037322D"/>
    <w:rsid w:val="00373A96"/>
    <w:rsid w:val="00377339"/>
    <w:rsid w:val="003943E3"/>
    <w:rsid w:val="003A3100"/>
    <w:rsid w:val="003B2AD5"/>
    <w:rsid w:val="003B534F"/>
    <w:rsid w:val="003B6907"/>
    <w:rsid w:val="003C175D"/>
    <w:rsid w:val="003C68E1"/>
    <w:rsid w:val="003D2A4A"/>
    <w:rsid w:val="003D4990"/>
    <w:rsid w:val="003D5BF3"/>
    <w:rsid w:val="003D6FA0"/>
    <w:rsid w:val="003F002E"/>
    <w:rsid w:val="00400556"/>
    <w:rsid w:val="00403D73"/>
    <w:rsid w:val="00410330"/>
    <w:rsid w:val="004202B2"/>
    <w:rsid w:val="00426571"/>
    <w:rsid w:val="00445289"/>
    <w:rsid w:val="004479FE"/>
    <w:rsid w:val="00452F74"/>
    <w:rsid w:val="00460C06"/>
    <w:rsid w:val="00460D20"/>
    <w:rsid w:val="00463D6F"/>
    <w:rsid w:val="0046419C"/>
    <w:rsid w:val="00464486"/>
    <w:rsid w:val="004647CA"/>
    <w:rsid w:val="00464ECE"/>
    <w:rsid w:val="004667E6"/>
    <w:rsid w:val="004742FC"/>
    <w:rsid w:val="00496436"/>
    <w:rsid w:val="004A0FBF"/>
    <w:rsid w:val="004A31E8"/>
    <w:rsid w:val="004B5C00"/>
    <w:rsid w:val="004B7391"/>
    <w:rsid w:val="004D43BB"/>
    <w:rsid w:val="004E57A9"/>
    <w:rsid w:val="004E7FCE"/>
    <w:rsid w:val="0050297F"/>
    <w:rsid w:val="00540174"/>
    <w:rsid w:val="005404F4"/>
    <w:rsid w:val="00543700"/>
    <w:rsid w:val="00543F17"/>
    <w:rsid w:val="00544A3C"/>
    <w:rsid w:val="00557AA8"/>
    <w:rsid w:val="0056360E"/>
    <w:rsid w:val="00564A49"/>
    <w:rsid w:val="00564FED"/>
    <w:rsid w:val="00580DC1"/>
    <w:rsid w:val="0058455F"/>
    <w:rsid w:val="005C1C0A"/>
    <w:rsid w:val="005C2076"/>
    <w:rsid w:val="005C4340"/>
    <w:rsid w:val="005C5878"/>
    <w:rsid w:val="005C6547"/>
    <w:rsid w:val="005D768A"/>
    <w:rsid w:val="005F23B7"/>
    <w:rsid w:val="005F4C1D"/>
    <w:rsid w:val="005F74C6"/>
    <w:rsid w:val="0060308E"/>
    <w:rsid w:val="006036DF"/>
    <w:rsid w:val="00606718"/>
    <w:rsid w:val="00611041"/>
    <w:rsid w:val="0061531E"/>
    <w:rsid w:val="0062737A"/>
    <w:rsid w:val="00632399"/>
    <w:rsid w:val="00633050"/>
    <w:rsid w:val="006410DC"/>
    <w:rsid w:val="00643B1C"/>
    <w:rsid w:val="00644051"/>
    <w:rsid w:val="0065763A"/>
    <w:rsid w:val="006637BC"/>
    <w:rsid w:val="0066468C"/>
    <w:rsid w:val="00674AA8"/>
    <w:rsid w:val="0068326B"/>
    <w:rsid w:val="00684B72"/>
    <w:rsid w:val="006856F9"/>
    <w:rsid w:val="00685BB9"/>
    <w:rsid w:val="0069015E"/>
    <w:rsid w:val="006915F0"/>
    <w:rsid w:val="00692D1D"/>
    <w:rsid w:val="006936A7"/>
    <w:rsid w:val="00695B07"/>
    <w:rsid w:val="006B7E9D"/>
    <w:rsid w:val="006C1649"/>
    <w:rsid w:val="006C2917"/>
    <w:rsid w:val="006C2A53"/>
    <w:rsid w:val="006C4C4C"/>
    <w:rsid w:val="006C728F"/>
    <w:rsid w:val="006C7474"/>
    <w:rsid w:val="006D178C"/>
    <w:rsid w:val="006D4D46"/>
    <w:rsid w:val="006D7AC1"/>
    <w:rsid w:val="006E14BA"/>
    <w:rsid w:val="006E4981"/>
    <w:rsid w:val="006E6001"/>
    <w:rsid w:val="006F0233"/>
    <w:rsid w:val="006F24F4"/>
    <w:rsid w:val="006F3EE7"/>
    <w:rsid w:val="006F6222"/>
    <w:rsid w:val="00706CDA"/>
    <w:rsid w:val="0071111B"/>
    <w:rsid w:val="00716451"/>
    <w:rsid w:val="00722379"/>
    <w:rsid w:val="007226A4"/>
    <w:rsid w:val="00723C3A"/>
    <w:rsid w:val="007256FF"/>
    <w:rsid w:val="007272DC"/>
    <w:rsid w:val="007276AC"/>
    <w:rsid w:val="00743ACC"/>
    <w:rsid w:val="0074441C"/>
    <w:rsid w:val="00755FD5"/>
    <w:rsid w:val="00762FA6"/>
    <w:rsid w:val="00771FF5"/>
    <w:rsid w:val="0078226C"/>
    <w:rsid w:val="00785541"/>
    <w:rsid w:val="00793BCF"/>
    <w:rsid w:val="00794B33"/>
    <w:rsid w:val="007A5B7F"/>
    <w:rsid w:val="007B2FCB"/>
    <w:rsid w:val="007B6FC0"/>
    <w:rsid w:val="007C33DE"/>
    <w:rsid w:val="007C71EB"/>
    <w:rsid w:val="007D3431"/>
    <w:rsid w:val="007E02E6"/>
    <w:rsid w:val="007E1C3A"/>
    <w:rsid w:val="007E2BCE"/>
    <w:rsid w:val="007F598E"/>
    <w:rsid w:val="00802B1C"/>
    <w:rsid w:val="008052A2"/>
    <w:rsid w:val="0081566A"/>
    <w:rsid w:val="00817FD3"/>
    <w:rsid w:val="00824230"/>
    <w:rsid w:val="00825508"/>
    <w:rsid w:val="00861849"/>
    <w:rsid w:val="008703E4"/>
    <w:rsid w:val="00872449"/>
    <w:rsid w:val="008733A0"/>
    <w:rsid w:val="00877AA6"/>
    <w:rsid w:val="00881647"/>
    <w:rsid w:val="00885DBC"/>
    <w:rsid w:val="00886D7C"/>
    <w:rsid w:val="00887237"/>
    <w:rsid w:val="008960F1"/>
    <w:rsid w:val="008A1A5C"/>
    <w:rsid w:val="008A5379"/>
    <w:rsid w:val="008A7447"/>
    <w:rsid w:val="008C1342"/>
    <w:rsid w:val="008C7A3C"/>
    <w:rsid w:val="008D5998"/>
    <w:rsid w:val="008D5E55"/>
    <w:rsid w:val="008E5A27"/>
    <w:rsid w:val="008E6731"/>
    <w:rsid w:val="008F6C1B"/>
    <w:rsid w:val="009107B6"/>
    <w:rsid w:val="00912EC7"/>
    <w:rsid w:val="009161FB"/>
    <w:rsid w:val="009220E5"/>
    <w:rsid w:val="00925BC7"/>
    <w:rsid w:val="00930E85"/>
    <w:rsid w:val="009549F9"/>
    <w:rsid w:val="00956FEC"/>
    <w:rsid w:val="0096198E"/>
    <w:rsid w:val="0097231F"/>
    <w:rsid w:val="009753C3"/>
    <w:rsid w:val="00976C8C"/>
    <w:rsid w:val="009845A3"/>
    <w:rsid w:val="00990073"/>
    <w:rsid w:val="009A4E69"/>
    <w:rsid w:val="009B4DF6"/>
    <w:rsid w:val="009D067C"/>
    <w:rsid w:val="009D41D5"/>
    <w:rsid w:val="009E2048"/>
    <w:rsid w:val="009E43C0"/>
    <w:rsid w:val="009E56C7"/>
    <w:rsid w:val="00A01502"/>
    <w:rsid w:val="00A048CD"/>
    <w:rsid w:val="00A10922"/>
    <w:rsid w:val="00A17146"/>
    <w:rsid w:val="00A22ADE"/>
    <w:rsid w:val="00A248D3"/>
    <w:rsid w:val="00A25C90"/>
    <w:rsid w:val="00A44D45"/>
    <w:rsid w:val="00A45DC7"/>
    <w:rsid w:val="00A47D35"/>
    <w:rsid w:val="00A542EC"/>
    <w:rsid w:val="00A57B44"/>
    <w:rsid w:val="00A61488"/>
    <w:rsid w:val="00A66480"/>
    <w:rsid w:val="00A7239A"/>
    <w:rsid w:val="00A7265E"/>
    <w:rsid w:val="00A76009"/>
    <w:rsid w:val="00A94299"/>
    <w:rsid w:val="00A97A53"/>
    <w:rsid w:val="00AA7C27"/>
    <w:rsid w:val="00AB0981"/>
    <w:rsid w:val="00AD25C2"/>
    <w:rsid w:val="00AD3172"/>
    <w:rsid w:val="00AD42DA"/>
    <w:rsid w:val="00AD57D1"/>
    <w:rsid w:val="00AE3EF4"/>
    <w:rsid w:val="00AE4C92"/>
    <w:rsid w:val="00AE758A"/>
    <w:rsid w:val="00AF2E40"/>
    <w:rsid w:val="00B16DA3"/>
    <w:rsid w:val="00B2181B"/>
    <w:rsid w:val="00B35160"/>
    <w:rsid w:val="00B372A5"/>
    <w:rsid w:val="00B4268A"/>
    <w:rsid w:val="00B433D1"/>
    <w:rsid w:val="00B51326"/>
    <w:rsid w:val="00B5567D"/>
    <w:rsid w:val="00B70BF5"/>
    <w:rsid w:val="00B73C39"/>
    <w:rsid w:val="00B82682"/>
    <w:rsid w:val="00B86D59"/>
    <w:rsid w:val="00B902AC"/>
    <w:rsid w:val="00BA034C"/>
    <w:rsid w:val="00BA18D2"/>
    <w:rsid w:val="00BA25D9"/>
    <w:rsid w:val="00BA7F29"/>
    <w:rsid w:val="00BB3D51"/>
    <w:rsid w:val="00BB4737"/>
    <w:rsid w:val="00BC754D"/>
    <w:rsid w:val="00BD3661"/>
    <w:rsid w:val="00BD6493"/>
    <w:rsid w:val="00BE0CD5"/>
    <w:rsid w:val="00BE61F9"/>
    <w:rsid w:val="00BF313E"/>
    <w:rsid w:val="00C041CA"/>
    <w:rsid w:val="00C060B7"/>
    <w:rsid w:val="00C31381"/>
    <w:rsid w:val="00C55324"/>
    <w:rsid w:val="00C63F49"/>
    <w:rsid w:val="00C64F9E"/>
    <w:rsid w:val="00C70E34"/>
    <w:rsid w:val="00C8064D"/>
    <w:rsid w:val="00C835E8"/>
    <w:rsid w:val="00C847E0"/>
    <w:rsid w:val="00C87068"/>
    <w:rsid w:val="00C93114"/>
    <w:rsid w:val="00C93337"/>
    <w:rsid w:val="00C94EA8"/>
    <w:rsid w:val="00CA03D7"/>
    <w:rsid w:val="00CA11E0"/>
    <w:rsid w:val="00CA3283"/>
    <w:rsid w:val="00CA401E"/>
    <w:rsid w:val="00CA7765"/>
    <w:rsid w:val="00CB64E6"/>
    <w:rsid w:val="00CD0832"/>
    <w:rsid w:val="00CD4305"/>
    <w:rsid w:val="00CE146C"/>
    <w:rsid w:val="00CF67BA"/>
    <w:rsid w:val="00D009EE"/>
    <w:rsid w:val="00D04173"/>
    <w:rsid w:val="00D1002D"/>
    <w:rsid w:val="00D204E4"/>
    <w:rsid w:val="00D20543"/>
    <w:rsid w:val="00D25779"/>
    <w:rsid w:val="00D30E3A"/>
    <w:rsid w:val="00D34801"/>
    <w:rsid w:val="00D631C0"/>
    <w:rsid w:val="00D6492F"/>
    <w:rsid w:val="00D706F5"/>
    <w:rsid w:val="00D70988"/>
    <w:rsid w:val="00D74931"/>
    <w:rsid w:val="00D76466"/>
    <w:rsid w:val="00DB0196"/>
    <w:rsid w:val="00DB66EC"/>
    <w:rsid w:val="00DD11A1"/>
    <w:rsid w:val="00DD582D"/>
    <w:rsid w:val="00DE29AF"/>
    <w:rsid w:val="00DF6003"/>
    <w:rsid w:val="00E032E4"/>
    <w:rsid w:val="00E05D07"/>
    <w:rsid w:val="00E06091"/>
    <w:rsid w:val="00E1258D"/>
    <w:rsid w:val="00E139A2"/>
    <w:rsid w:val="00E37630"/>
    <w:rsid w:val="00E46B65"/>
    <w:rsid w:val="00E46C3D"/>
    <w:rsid w:val="00E47590"/>
    <w:rsid w:val="00E51991"/>
    <w:rsid w:val="00E551C9"/>
    <w:rsid w:val="00E60167"/>
    <w:rsid w:val="00E629BE"/>
    <w:rsid w:val="00E62A54"/>
    <w:rsid w:val="00E62D70"/>
    <w:rsid w:val="00E6777A"/>
    <w:rsid w:val="00E72639"/>
    <w:rsid w:val="00E743AE"/>
    <w:rsid w:val="00E80021"/>
    <w:rsid w:val="00E908FF"/>
    <w:rsid w:val="00E90F5C"/>
    <w:rsid w:val="00EB5311"/>
    <w:rsid w:val="00EC251C"/>
    <w:rsid w:val="00EC3315"/>
    <w:rsid w:val="00EC3E05"/>
    <w:rsid w:val="00ED2CA4"/>
    <w:rsid w:val="00ED6DB3"/>
    <w:rsid w:val="00ED7719"/>
    <w:rsid w:val="00EE0E08"/>
    <w:rsid w:val="00EE4D1D"/>
    <w:rsid w:val="00EF12F6"/>
    <w:rsid w:val="00EF19AC"/>
    <w:rsid w:val="00EF1A98"/>
    <w:rsid w:val="00EF30AC"/>
    <w:rsid w:val="00EF6B41"/>
    <w:rsid w:val="00EF6CA3"/>
    <w:rsid w:val="00F02F8E"/>
    <w:rsid w:val="00F077EB"/>
    <w:rsid w:val="00F1083A"/>
    <w:rsid w:val="00F162B5"/>
    <w:rsid w:val="00F2567E"/>
    <w:rsid w:val="00F26827"/>
    <w:rsid w:val="00F279D7"/>
    <w:rsid w:val="00F30286"/>
    <w:rsid w:val="00F319A1"/>
    <w:rsid w:val="00F32515"/>
    <w:rsid w:val="00F352EA"/>
    <w:rsid w:val="00F418A4"/>
    <w:rsid w:val="00F419EC"/>
    <w:rsid w:val="00F5036C"/>
    <w:rsid w:val="00F55A67"/>
    <w:rsid w:val="00F5764E"/>
    <w:rsid w:val="00F60E46"/>
    <w:rsid w:val="00F6234A"/>
    <w:rsid w:val="00F72247"/>
    <w:rsid w:val="00F7323B"/>
    <w:rsid w:val="00F75655"/>
    <w:rsid w:val="00F76CED"/>
    <w:rsid w:val="00F80AB4"/>
    <w:rsid w:val="00F825CB"/>
    <w:rsid w:val="00F93834"/>
    <w:rsid w:val="00FA4231"/>
    <w:rsid w:val="00FA4B77"/>
    <w:rsid w:val="00FB4A22"/>
    <w:rsid w:val="00FB6C0D"/>
    <w:rsid w:val="00FB767A"/>
    <w:rsid w:val="00FC26F1"/>
    <w:rsid w:val="00FC2E9A"/>
    <w:rsid w:val="00FD1FAC"/>
    <w:rsid w:val="00FD5180"/>
    <w:rsid w:val="00FE75AD"/>
    <w:rsid w:val="00FE76B1"/>
    <w:rsid w:val="00FF7E28"/>
    <w:rsid w:val="02D6BA4C"/>
    <w:rsid w:val="1C9596DA"/>
    <w:rsid w:val="21E12A9B"/>
    <w:rsid w:val="222FC7AE"/>
    <w:rsid w:val="3F2AD574"/>
    <w:rsid w:val="41112123"/>
    <w:rsid w:val="486903D7"/>
    <w:rsid w:val="6B70D871"/>
    <w:rsid w:val="729B8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;"/>
  <w14:docId w14:val="6D4D3704"/>
  <w14:defaultImageDpi w14:val="300"/>
  <w15:docId w15:val="{D6C68DE1-B184-4F3C-A950-0056C3FD0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4E57A9"/>
    <w:pPr>
      <w:spacing w:before="60" w:after="60"/>
    </w:pPr>
    <w:rPr>
      <w:rFonts w:ascii="Arial" w:hAnsi="Arial"/>
      <w:sz w:val="24"/>
      <w:lang w:val="de-CH" w:eastAsia="de-CH"/>
    </w:rPr>
  </w:style>
  <w:style w:type="paragraph" w:styleId="berschrift1">
    <w:name w:val="heading 1"/>
    <w:basedOn w:val="Standard"/>
    <w:next w:val="Textkrper"/>
    <w:autoRedefine/>
    <w:qFormat/>
    <w:rsid w:val="000A3F28"/>
    <w:pPr>
      <w:keepNext/>
      <w:numPr>
        <w:numId w:val="28"/>
      </w:numPr>
      <w:spacing w:before="120"/>
      <w:outlineLvl w:val="0"/>
    </w:pPr>
    <w:rPr>
      <w:b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A22ADE"/>
    <w:pPr>
      <w:keepNext/>
      <w:numPr>
        <w:ilvl w:val="1"/>
        <w:numId w:val="28"/>
      </w:numPr>
      <w:spacing w:before="240" w:after="360"/>
      <w:outlineLvl w:val="1"/>
    </w:pPr>
    <w:rPr>
      <w:b/>
      <w:lang w:eastAsia="de-DE"/>
    </w:rPr>
  </w:style>
  <w:style w:type="paragraph" w:styleId="berschrift3">
    <w:name w:val="heading 3"/>
    <w:basedOn w:val="Standard"/>
    <w:next w:val="Standard"/>
    <w:qFormat/>
    <w:rsid w:val="00A22ADE"/>
    <w:pPr>
      <w:keepNext/>
      <w:numPr>
        <w:ilvl w:val="2"/>
        <w:numId w:val="28"/>
      </w:numPr>
      <w:outlineLvl w:val="2"/>
    </w:pPr>
  </w:style>
  <w:style w:type="paragraph" w:styleId="berschrift4">
    <w:name w:val="heading 4"/>
    <w:basedOn w:val="Standard"/>
    <w:next w:val="Standard"/>
    <w:qFormat/>
    <w:rsid w:val="00A22ADE"/>
    <w:pPr>
      <w:keepNext/>
      <w:numPr>
        <w:ilvl w:val="3"/>
        <w:numId w:val="28"/>
      </w:numPr>
      <w:outlineLvl w:val="3"/>
    </w:pPr>
    <w:rPr>
      <w:i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22ADE"/>
    <w:pPr>
      <w:keepNext/>
      <w:keepLines/>
      <w:numPr>
        <w:ilvl w:val="4"/>
        <w:numId w:val="2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22ADE"/>
    <w:pPr>
      <w:keepNext/>
      <w:keepLines/>
      <w:numPr>
        <w:ilvl w:val="5"/>
        <w:numId w:val="2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22ADE"/>
    <w:pPr>
      <w:keepNext/>
      <w:keepLines/>
      <w:numPr>
        <w:ilvl w:val="6"/>
        <w:numId w:val="2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22ADE"/>
    <w:pPr>
      <w:keepNext/>
      <w:keepLines/>
      <w:numPr>
        <w:ilvl w:val="7"/>
        <w:numId w:val="2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22ADE"/>
    <w:pPr>
      <w:keepNext/>
      <w:keepLines/>
      <w:numPr>
        <w:ilvl w:val="8"/>
        <w:numId w:val="2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pPr>
      <w:spacing w:after="120"/>
    </w:pPr>
  </w:style>
  <w:style w:type="paragraph" w:customStyle="1" w:styleId="Tabellenkopf">
    <w:name w:val="Tabellenkopf"/>
    <w:basedOn w:val="Standard"/>
    <w:next w:val="Standard"/>
    <w:pPr>
      <w:spacing w:before="20" w:after="20"/>
    </w:pPr>
    <w:rPr>
      <w:b/>
      <w:bCs/>
      <w:sz w:val="22"/>
    </w:rPr>
  </w:style>
  <w:style w:type="paragraph" w:styleId="Kopfzeile">
    <w:name w:val="header"/>
    <w:basedOn w:val="Standard"/>
    <w:rsid w:val="00CB5454"/>
    <w:pPr>
      <w:tabs>
        <w:tab w:val="right" w:pos="9354"/>
      </w:tabs>
      <w:spacing w:before="120" w:after="0"/>
    </w:pPr>
    <w:rPr>
      <w:b/>
    </w:rPr>
  </w:style>
  <w:style w:type="paragraph" w:styleId="Fuzeile">
    <w:name w:val="footer"/>
    <w:basedOn w:val="Standard"/>
    <w:next w:val="Standard"/>
    <w:pPr>
      <w:tabs>
        <w:tab w:val="right" w:pos="9356"/>
      </w:tabs>
      <w:spacing w:before="0" w:after="0"/>
    </w:pPr>
    <w:rPr>
      <w:szCs w:val="24"/>
      <w:lang w:eastAsia="de-DE"/>
    </w:rPr>
  </w:style>
  <w:style w:type="paragraph" w:customStyle="1" w:styleId="Tabelleneintrag">
    <w:name w:val="Tabelleneintrag"/>
    <w:basedOn w:val="Standard"/>
    <w:rPr>
      <w:sz w:val="22"/>
    </w:rPr>
  </w:style>
  <w:style w:type="paragraph" w:customStyle="1" w:styleId="Dazwischen">
    <w:name w:val="Dazwischen"/>
    <w:basedOn w:val="Standard"/>
    <w:next w:val="Standard"/>
    <w:pPr>
      <w:spacing w:before="0" w:after="0"/>
    </w:pPr>
    <w:rPr>
      <w:sz w:val="16"/>
    </w:rPr>
  </w:style>
  <w:style w:type="paragraph" w:customStyle="1" w:styleId="Fusszeile-2">
    <w:name w:val="Fusszeile-2"/>
    <w:basedOn w:val="Fuzeile"/>
    <w:next w:val="Standard"/>
    <w:rPr>
      <w:sz w:val="20"/>
    </w:rPr>
  </w:style>
  <w:style w:type="character" w:styleId="Seitenzahl">
    <w:name w:val="page number"/>
    <w:basedOn w:val="Absatz-Standardschriftart"/>
  </w:style>
  <w:style w:type="paragraph" w:customStyle="1" w:styleId="Kopfzeile-2">
    <w:name w:val="Kopfzeile-2"/>
    <w:basedOn w:val="Standard"/>
    <w:next w:val="Standard"/>
    <w:pPr>
      <w:spacing w:before="120" w:after="0"/>
    </w:pPr>
    <w:rPr>
      <w:sz w:val="20"/>
    </w:rPr>
  </w:style>
  <w:style w:type="paragraph" w:styleId="Aufzhlungszeichen">
    <w:name w:val="List Bullet"/>
    <w:basedOn w:val="Standard"/>
    <w:rsid w:val="002844A4"/>
    <w:pPr>
      <w:numPr>
        <w:numId w:val="1"/>
      </w:numPr>
    </w:pPr>
  </w:style>
  <w:style w:type="table" w:styleId="Tabellenraster">
    <w:name w:val="Table Grid"/>
    <w:basedOn w:val="NormaleTabelle"/>
    <w:rsid w:val="00266422"/>
    <w:pPr>
      <w:spacing w:before="60"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leneintragrot">
    <w:name w:val="Tabelleneintrag rot"/>
    <w:basedOn w:val="Tabelleneintrag"/>
    <w:rsid w:val="002844A4"/>
    <w:rPr>
      <w:color w:val="FF0000"/>
    </w:rPr>
  </w:style>
  <w:style w:type="paragraph" w:customStyle="1" w:styleId="Lauftext">
    <w:name w:val="Lauftext"/>
    <w:basedOn w:val="Standard"/>
    <w:rsid w:val="00337E19"/>
    <w:pPr>
      <w:spacing w:before="120" w:after="0"/>
      <w:jc w:val="both"/>
    </w:pPr>
    <w:rPr>
      <w:snapToGrid w:val="0"/>
      <w:sz w:val="22"/>
      <w:lang w:eastAsia="de-DE"/>
    </w:rPr>
  </w:style>
  <w:style w:type="paragraph" w:customStyle="1" w:styleId="TUe2num">
    <w:name w:val="T_Ue2_num"/>
    <w:basedOn w:val="Standard"/>
    <w:rsid w:val="002506B9"/>
    <w:pPr>
      <w:numPr>
        <w:numId w:val="4"/>
      </w:numPr>
    </w:pPr>
  </w:style>
  <w:style w:type="paragraph" w:customStyle="1" w:styleId="Formatvorlage">
    <w:name w:val="Formatvorlage"/>
    <w:rsid w:val="00B902AC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customStyle="1" w:styleId="FootnoteCharacters">
    <w:name w:val="Footnote Characters"/>
    <w:rsid w:val="00CA7765"/>
  </w:style>
  <w:style w:type="character" w:styleId="Funotenzeichen">
    <w:name w:val="footnote reference"/>
    <w:semiHidden/>
    <w:rsid w:val="00CA7765"/>
    <w:rPr>
      <w:vertAlign w:val="superscript"/>
    </w:rPr>
  </w:style>
  <w:style w:type="paragraph" w:styleId="Funotentext">
    <w:name w:val="footnote text"/>
    <w:basedOn w:val="Standard"/>
    <w:semiHidden/>
    <w:rsid w:val="00CA7765"/>
    <w:pPr>
      <w:suppressLineNumbers/>
      <w:ind w:left="283" w:hanging="283"/>
    </w:pPr>
    <w:rPr>
      <w:sz w:val="20"/>
    </w:rPr>
  </w:style>
  <w:style w:type="paragraph" w:customStyle="1" w:styleId="TableContents">
    <w:name w:val="Table Contents"/>
    <w:basedOn w:val="Standard"/>
    <w:rsid w:val="00CA7765"/>
    <w:pPr>
      <w:suppressLineNumbers/>
    </w:pPr>
    <w:rPr>
      <w:sz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22ADE"/>
    <w:rPr>
      <w:rFonts w:asciiTheme="majorHAnsi" w:eastAsiaTheme="majorEastAsia" w:hAnsiTheme="majorHAnsi" w:cstheme="majorBidi"/>
      <w:color w:val="243F60" w:themeColor="accent1" w:themeShade="7F"/>
      <w:sz w:val="24"/>
      <w:lang w:val="de-CH" w:eastAsia="de-CH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22ADE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de-CH" w:eastAsia="de-CH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22ADE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de-CH" w:eastAsia="de-CH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22ADE"/>
    <w:rPr>
      <w:rFonts w:asciiTheme="majorHAnsi" w:eastAsiaTheme="majorEastAsia" w:hAnsiTheme="majorHAnsi" w:cstheme="majorBidi"/>
      <w:color w:val="404040" w:themeColor="text1" w:themeTint="BF"/>
      <w:lang w:val="de-CH" w:eastAsia="de-CH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22ADE"/>
    <w:rPr>
      <w:rFonts w:asciiTheme="majorHAnsi" w:eastAsiaTheme="majorEastAsia" w:hAnsiTheme="majorHAnsi" w:cstheme="majorBidi"/>
      <w:i/>
      <w:iCs/>
      <w:color w:val="404040" w:themeColor="text1" w:themeTint="BF"/>
      <w:lang w:val="de-CH" w:eastAsia="de-CH"/>
    </w:rPr>
  </w:style>
  <w:style w:type="character" w:customStyle="1" w:styleId="berschrift2Zchn">
    <w:name w:val="Überschrift 2 Zchn"/>
    <w:basedOn w:val="Absatz-Standardschriftart"/>
    <w:link w:val="berschrift2"/>
    <w:rsid w:val="00072195"/>
    <w:rPr>
      <w:rFonts w:ascii="Arial" w:hAnsi="Arial"/>
      <w:b/>
      <w:sz w:val="24"/>
      <w:lang w:val="de-CH"/>
    </w:rPr>
  </w:style>
  <w:style w:type="paragraph" w:customStyle="1" w:styleId="CodeBeispiele">
    <w:name w:val="CodeBeispiele"/>
    <w:basedOn w:val="Standard"/>
    <w:link w:val="CodeBeispieleZchn"/>
    <w:rsid w:val="0016494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80" w:after="180"/>
    </w:pPr>
    <w:rPr>
      <w:rFonts w:ascii="Lucida Console" w:hAnsi="Lucida Console"/>
      <w:sz w:val="18"/>
      <w:szCs w:val="24"/>
      <w:lang w:eastAsia="de-DE"/>
    </w:rPr>
  </w:style>
  <w:style w:type="character" w:customStyle="1" w:styleId="CodeBeispieleZchn">
    <w:name w:val="CodeBeispiele Zchn"/>
    <w:link w:val="CodeBeispiele"/>
    <w:rsid w:val="0016494F"/>
    <w:rPr>
      <w:rFonts w:ascii="Lucida Console" w:hAnsi="Lucida Console"/>
      <w:sz w:val="18"/>
      <w:szCs w:val="24"/>
      <w:lang w:val="de-CH"/>
    </w:rPr>
  </w:style>
  <w:style w:type="paragraph" w:styleId="Titel">
    <w:name w:val="Title"/>
    <w:basedOn w:val="Standard"/>
    <w:next w:val="Standard"/>
    <w:link w:val="TitelZchn"/>
    <w:uiPriority w:val="10"/>
    <w:qFormat/>
    <w:rsid w:val="0016494F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6494F"/>
    <w:rPr>
      <w:rFonts w:asciiTheme="majorHAnsi" w:eastAsiaTheme="majorEastAsia" w:hAnsiTheme="majorHAnsi" w:cstheme="majorBidi"/>
      <w:spacing w:val="-10"/>
      <w:kern w:val="28"/>
      <w:sz w:val="56"/>
      <w:szCs w:val="56"/>
      <w:lang w:val="de-CH" w:eastAsia="de-CH"/>
    </w:rPr>
  </w:style>
  <w:style w:type="paragraph" w:styleId="Listenabsatz">
    <w:name w:val="List Paragraph"/>
    <w:basedOn w:val="Standard"/>
    <w:uiPriority w:val="34"/>
    <w:qFormat/>
    <w:rsid w:val="0016494F"/>
    <w:pPr>
      <w:spacing w:before="0" w:after="200"/>
      <w:ind w:left="720"/>
      <w:contextualSpacing/>
    </w:pPr>
    <w:rPr>
      <w:rFonts w:ascii="Cambria" w:eastAsia="Cambria" w:hAnsi="Cambria"/>
      <w:lang w:val="de-DE" w:eastAsia="en-US"/>
    </w:rPr>
  </w:style>
  <w:style w:type="character" w:customStyle="1" w:styleId="TextkrperZchn">
    <w:name w:val="Textkörper Zchn"/>
    <w:basedOn w:val="Absatz-Standardschriftart"/>
    <w:link w:val="Textkrper"/>
    <w:rsid w:val="00ED7719"/>
    <w:rPr>
      <w:rFonts w:ascii="Arial" w:hAnsi="Arial"/>
      <w:sz w:val="24"/>
      <w:lang w:val="de-CH"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customXml" Target="ink/ink4.xml"/><Relationship Id="rId26" Type="http://schemas.openxmlformats.org/officeDocument/2006/relationships/customXml" Target="ink/ink8.xml"/><Relationship Id="rId39" Type="http://schemas.openxmlformats.org/officeDocument/2006/relationships/image" Target="media/image11.png"/><Relationship Id="rId21" Type="http://schemas.openxmlformats.org/officeDocument/2006/relationships/image" Target="media/image26.png"/><Relationship Id="rId34" Type="http://schemas.openxmlformats.org/officeDocument/2006/relationships/customXml" Target="ink/ink12.xml"/><Relationship Id="rId42" Type="http://schemas.openxmlformats.org/officeDocument/2006/relationships/image" Target="media/image13.png"/><Relationship Id="rId47" Type="http://schemas.openxmlformats.org/officeDocument/2006/relationships/image" Target="media/image17.png"/><Relationship Id="rId50" Type="http://schemas.openxmlformats.org/officeDocument/2006/relationships/customXml" Target="ink/ink18.xml"/><Relationship Id="rId55" Type="http://schemas.openxmlformats.org/officeDocument/2006/relationships/image" Target="media/image21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customXml" Target="ink/ink3.xm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customXml" Target="ink/ink7.xml"/><Relationship Id="rId32" Type="http://schemas.openxmlformats.org/officeDocument/2006/relationships/customXml" Target="ink/ink11.xml"/><Relationship Id="rId37" Type="http://schemas.openxmlformats.org/officeDocument/2006/relationships/image" Target="media/image10.png"/><Relationship Id="rId40" Type="http://schemas.openxmlformats.org/officeDocument/2006/relationships/customXml" Target="ink/ink15.xml"/><Relationship Id="rId45" Type="http://schemas.openxmlformats.org/officeDocument/2006/relationships/image" Target="media/image16.png"/><Relationship Id="rId53" Type="http://schemas.openxmlformats.org/officeDocument/2006/relationships/image" Target="media/image20.png"/><Relationship Id="rId58" Type="http://schemas.openxmlformats.org/officeDocument/2006/relationships/image" Target="media/image23.png"/><Relationship Id="rId66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30.png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image" Target="media/image18.png"/><Relationship Id="rId57" Type="http://schemas.openxmlformats.org/officeDocument/2006/relationships/image" Target="media/image22.png"/><Relationship Id="rId61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7.png"/><Relationship Id="rId44" Type="http://schemas.openxmlformats.org/officeDocument/2006/relationships/image" Target="media/image15.png"/><Relationship Id="rId52" Type="http://schemas.openxmlformats.org/officeDocument/2006/relationships/customXml" Target="ink/ink19.xml"/><Relationship Id="rId60" Type="http://schemas.openxmlformats.org/officeDocument/2006/relationships/image" Target="media/image25.png"/><Relationship Id="rId65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ustomXml" Target="ink/ink2.xml"/><Relationship Id="rId22" Type="http://schemas.openxmlformats.org/officeDocument/2006/relationships/customXml" Target="ink/ink6.xml"/><Relationship Id="rId27" Type="http://schemas.openxmlformats.org/officeDocument/2006/relationships/image" Target="media/image50.png"/><Relationship Id="rId30" Type="http://schemas.openxmlformats.org/officeDocument/2006/relationships/customXml" Target="ink/ink10.xml"/><Relationship Id="rId35" Type="http://schemas.openxmlformats.org/officeDocument/2006/relationships/image" Target="media/image9.png"/><Relationship Id="rId43" Type="http://schemas.openxmlformats.org/officeDocument/2006/relationships/image" Target="media/image14.png"/><Relationship Id="rId48" Type="http://schemas.openxmlformats.org/officeDocument/2006/relationships/customXml" Target="ink/ink17.xml"/><Relationship Id="rId56" Type="http://schemas.openxmlformats.org/officeDocument/2006/relationships/customXml" Target="ink/ink21.xml"/><Relationship Id="rId64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3" Type="http://schemas.openxmlformats.org/officeDocument/2006/relationships/customXml" Target="../customXml/item3.xml"/><Relationship Id="rId12" Type="http://schemas.openxmlformats.org/officeDocument/2006/relationships/customXml" Target="ink/ink1.xml"/><Relationship Id="rId17" Type="http://schemas.openxmlformats.org/officeDocument/2006/relationships/image" Target="media/image4.png"/><Relationship Id="rId25" Type="http://schemas.openxmlformats.org/officeDocument/2006/relationships/image" Target="media/image40.png"/><Relationship Id="rId33" Type="http://schemas.openxmlformats.org/officeDocument/2006/relationships/image" Target="media/image8.png"/><Relationship Id="rId38" Type="http://schemas.openxmlformats.org/officeDocument/2006/relationships/customXml" Target="ink/ink14.xml"/><Relationship Id="rId46" Type="http://schemas.openxmlformats.org/officeDocument/2006/relationships/customXml" Target="ink/ink16.xml"/><Relationship Id="rId59" Type="http://schemas.openxmlformats.org/officeDocument/2006/relationships/image" Target="media/image24.png"/><Relationship Id="rId67" Type="http://schemas.openxmlformats.org/officeDocument/2006/relationships/fontTable" Target="fontTable.xml"/><Relationship Id="rId20" Type="http://schemas.openxmlformats.org/officeDocument/2006/relationships/customXml" Target="ink/ink5.xml"/><Relationship Id="rId41" Type="http://schemas.openxmlformats.org/officeDocument/2006/relationships/image" Target="media/image12.png"/><Relationship Id="rId54" Type="http://schemas.openxmlformats.org/officeDocument/2006/relationships/customXml" Target="ink/ink20.xml"/><Relationship Id="rId6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-%20Z-Dokumente%20Ugo\2%200%200%205\Martin%20Saxer%20Juni%202005\Wechseldatentr&#228;ger%20(E)\Entwicklung_MKNW\Formatvorlagen\KNW_Loesungsblaetter_2005-06-10.dot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07:46:35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347 148 24575,'0'-1'0,"0"1"0,0-1 0,0 0 0,0 1 0,0-1 0,-1 1 0,1-1 0,0 0 0,-1 1 0,1-1 0,0 1 0,-1-1 0,1 1 0,0-1 0,-1 1 0,1-1 0,-1 1 0,1-1 0,-1 1 0,1 0 0,-1-1 0,0 1 0,1 0 0,-1-1 0,1 1 0,-1 0 0,0 0 0,1 0 0,-1 0 0,1-1 0,-1 1 0,0 0 0,1 0 0,-1 0 0,0 0 0,1 0 0,-1 0 0,-1 1 0,-25 5 0,20-1 0,1 0 0,0 0 0,0 0 0,0 1 0,1 0 0,0 0 0,0 0 0,0 1 0,1-1 0,0 1 0,-4 9 0,-9 12 0,-4 5 0,-76 101 0,82-115 0,0-1 0,-14 26 0,24-35 0,0-1 0,1 1 0,1 0 0,-1 0 0,1 0 0,1 0 0,0 1 0,-1 13 0,-1 5 0,2-21 0,1-1 0,0 1 0,1-1 0,-1 1 0,2 10 0,0-16 0,-1 1 0,1-1 0,-1 0 0,1 0 0,0 1 0,0-1 0,-1 0 0,1 0 0,0 0 0,0 0 0,0 0 0,0 0 0,0 0 0,1 0 0,-1 0 0,0-1 0,0 1 0,1 0 0,-1-1 0,0 1 0,1-1 0,-1 1 0,0-1 0,1 0 0,-1 1 0,3-1 0,3 1 0,-1-1 0,0 0 0,0 0 0,13-2 0,58-16 0,-54 11 0,0 2 0,35-5 0,188 8 67,-126 4-1499,-101-2-5394</inkml:trace>
  <inkml:trace contextRef="#ctx0" brushRef="#br0" timeOffset="1110.1">348 0 24575,'-1'3'0,"-1"-1"0,0 0 0,1 1 0,-1-1 0,1 1 0,0-1 0,0 1 0,0 0 0,0-1 0,1 1 0,-2 4 0,-1 34 0,2-31 0,-3 381 0,6-214 0,-3-87 0,3 103 0,-1-180-455,1 0 0,6 24 0,1-7-6371</inkml:trace>
  <inkml:trace contextRef="#ctx0" brushRef="#br0" timeOffset="2151.36">620 1050 24575</inkml:trace>
  <inkml:trace contextRef="#ctx0" brushRef="#br0" timeOffset="3955.76">768 483 24575,'0'-1'0,"1"1"0,0-1 0,0 0 0,0 1 0,-1-1 0,1 0 0,0 1 0,-1-1 0,1 0 0,0 0 0,-1 0 0,1 0 0,-1 1 0,0-1 0,1 0 0,-1 0 0,0 0 0,1 0 0,-1 0 0,0 0 0,0 0 0,0-2 0,1-2 0,10-31 0,2-1 0,1 2 0,1 0 0,2 0 0,38-55 0,-53 87 0,0 1 0,0-1 0,1 0 0,-1 1 0,1-1 0,0 1 0,0 0 0,-1-1 0,1 2 0,1-1 0,-1 0 0,0 0 0,0 1 0,1 0 0,-1 0 0,4-1 0,-5 2 0,0 0 0,0 0 0,0 0 0,0 0 0,0 0 0,0 1 0,0-1 0,0 1 0,0-1 0,-1 1 0,1 0 0,0 0 0,0-1 0,-1 1 0,1 1 0,0-1 0,-1 0 0,1 0 0,-1 1 0,0-1 0,1 0 0,-1 1 0,0-1 0,0 1 0,0 0 0,0-1 0,0 1 0,0 0 0,0 0 0,0 3 0,3 7 0,0 0 0,-1 1 0,0-1 0,-1 1 0,0 19 0,-3 69 0,0-59 0,-1 8 0,2 262 0,21-131-1365,-20-155-5461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23:23:41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0 864 24575,'3'-1'0,"1"0"0,-1 1 0,0-1 0,0-1 0,0 1 0,0 0 0,0-1 0,0 1 0,0-1 0,0 0 0,-1 0 0,1 0 0,-1-1 0,4-3 0,31-38 0,52-71 0,-85 109 0,-1-1 0,0 1 0,-1-1 0,0 0 0,0 0 0,0 0 0,-1 0 0,0 0 0,0 0 0,-1-15 0,0 12 0,0 0 0,1 0 0,1 0 0,4-18 0,-2 20 0,-1 0 0,2 0 0,7-11 0,10-19 0,2-15 0,-14 32 0,-1-1 0,0 0 0,5-24 0,-10 32 0,1 0 0,0 0 0,1 1 0,0 0 0,17-24 0,5-12 0,-19 36 0,0 1 0,1 1 0,0 0 0,0 0 0,1 0 0,1 2 0,19-14 0,-14 10 0,-17 13 0,1-1 0,0 0 0,0 1 0,0-1 0,0 1 0,0-1 0,0 1 0,0-1 0,0 1 0,0 0 0,0-1 0,0 1 0,0 0 0,0 0 0,0 0 0,0 0 0,0 0 0,0 0 0,1 0 0,-1 0 0,0 0 0,0 1 0,0-1 0,0 0 0,1 1 0,1 1 0,-1-1 0,0 1 0,0 0 0,0 0 0,0-1 0,0 1 0,0 1 0,0-1 0,-1 0 0,2 3 0,2 2 0,-1 1 0,-1 0 0,1 0 0,-1 1 0,3 14 0,4 41 0,-3 1 0,-1 77 0,-4-123 0,0 0 0,1 0 0,0-1 0,11 30 0,3 19 0,-12-44 0,1 8 0,-1 0 0,2 51 0,-8 485 0,0-554 23,0-1-1,-1 0 0,-1 1 0,0-1 1,-8 20-1,6-17-522,0-1 1,-5 32-1,9-30-6326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23:23:30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 1 24575,'2'88'0,"-4"98"0,-8-130 0,6-40 0,1 0 0,-1 22 0,5 18 0,0-39 0,-1 1 0,0 0 0,-1 0 0,-1-1 0,-5 20 0,-19 83 0,5-15 0,-21 64 0,33-125 0,8-34 0,-1 1 0,0-1 0,-1 0 0,0 0 0,-6 13 0,2-9 0,1 1 0,0 0 0,0 0 0,2 0 0,0 0 0,0 1 0,2 0 0,-2 30 0,2-18 0,-2 1 0,0-1 0,-11 34 0,0 4 0,-1 7 0,7-42 0,3 1 0,0 0 0,-1 50 0,6-56 0,-8 43 0,5-42 0,-2 39 0,7 712 0,0-760 0,1 0 0,7 31 0,-1-8 0,1 2 0,-5-25 0,0-1 0,1 30 0,-5 239 0,-1-130 0,2-139 0,1 0 0,1-1 0,0 1 0,9 25 0,-6-24 0,-1 0 0,-1 0 0,2 28 0,-4 275 0,-4-158 0,1-110 0,3 61 0,8-57 0,-7-42 0,0 0 0,2 24 0,-5-23 0,1 9 0,0 0 0,9 44 0,-7-52 0,-1 1 0,0 29 0,-2-31 0,1 0 0,0 0 0,7 26 0,-2-9 0,-1 0 0,-2-1 0,-1 2 0,-4 61 0,0-19 0,1-10 0,3 77 0,2-117 0,1 0 0,16 46 0,-13-45 0,-2-8 0,0 0 0,-2 1 0,0-1 0,-2 1 0,1 26 0,-4 1383 0,0-1412 0,-1 0 0,-7 30 0,0-2 0,1 1 0,3-17 0,1 1 0,-1 33 0,7 18 0,-3 68 0,0-142-105,0-1 0,0 1 0,-1-1 0,1 1 0,-1-1 0,-1 0 0,1 0 0,-1 0 0,0 0 0,0 0 0,-1 0 0,-7 8 0,2-6-6721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23:23:24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2 24575,'67'-1'0,"76"3"0,-119 1 0,0 2 0,34 11 0,5 0 0,-31-8 0,-15-4 0,1 0 0,0-1 0,22 1 0,521-4 0,-261-1 0,-284 2 0,0 0 0,28 7 0,-27-4 0,0-1 0,20 1 0,434-3 0,-228-3 0,2760 2 0,-2982 2 0,-1 0 0,26 5 0,-24-2 0,37 1 0,-44-5 0,10-1 0,-1 2 0,46 7 0,-35-3 0,0-2 0,0-2 0,69-4 0,-27 0 0,1141 3 0,-1201-3 0,0 1 0,31-9 0,-4 2 0,1-2 0,16-3 0,-55 12 0,-1 1 0,0 0 0,0 0 0,0 0 0,1 0 0,-1 1 0,0 0 0,0 0 0,6 2 0,-10-2 0,1 0 0,0 0 0,0 1 0,0-1 0,0 0 0,-1 1 0,1-1 0,-1 1 0,1 0 0,-1-1 0,0 1 0,0 0 0,1 0 0,-1 0 0,0 0 0,-1 0 0,1 0 0,0 0 0,-1 0 0,1 1 0,-1-1 0,1 4 0,0 7 0,-1-1 0,-1 24 0,0-20 0,-2 259 0,3-190 0,-1-72 0,0 0 0,-1-1 0,-5 18 0,-3 28 0,-1 10 0,7-49 0,1 1 0,-1 19 0,4 305 0,1-162 0,-2-162 0,-1 1 0,-6 25 0,4-24 0,-3 37 0,6 412 0,2-228 0,-1 2193 0,-1-2415 0,-1 0 0,-5 24 0,3-22 0,-3 35 0,6 426 0,3-233 0,-2-231 0,-1 0 0,-1 0 0,-8 33 0,6-25 0,0 0 0,2 1 0,1-1 0,4 39 0,-1-27 0,-4 46 0,-9-29 0,8-42 0,0 0 0,-2 24 0,5 5 0,0-19 0,-1 0 0,-1 1 0,-7 31 0,-13 68 0,19-109 0,1 1 0,0 24 0,1-26 0,0 1 0,0-1 0,-5 17 0,0 2 0,1 0 0,2 1 0,1-1 0,4 55 0,0-12 0,-2 531-1365,0-590-5461</inkml:trace>
  <inkml:trace contextRef="#ctx0" brushRef="#br0" timeOffset="2813.61">7474 7582 24575,'-54'-1'0,"-60"3"0,96 1 0,-1 0 0,-30 11 0,31-8 0,0-1 0,-31 4 0,-76 13 0,31-2 0,65-13 0,-1-1 0,1-2 0,-41 2 0,-685-7 0,739 0 0,0 0 0,-28-7 0,27 4 0,0 1 0,-20-1 0,-49 5 0,-38-2 0,68-9 0,40 6 0,1 1 0,-24-2 0,-18 6 0,39 0 0,0 0 0,0-2 0,-1 0 0,-32-7 0,29 3 0,-1 1 0,-31-1 0,28 2 0,-33-6 0,23 4 0,0 1 0,0 2 0,-65 4 0,24 0 0,-721-2 0,777-1 0,1-1 0,-26-6 0,24 3 0,-37-1 0,-412 5 0,228 2 0,-2193-1 0,2420-1 0,0 0 0,-27-7 0,25 4 0,1 1 0,-20-1 0,-29 5 0,40 0 0,0-1 0,0-2 0,-40-6 0,-68-18 0,104 21-12,0 2-1,0 1 0,-60 3 0,26 1-1301,46-2-5512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08:36:47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44 193 24575,'0'706'0,"-3"-669"0,-1-1 0,-15 64 0,15-79 0,-3 5 0,6-26 0,1 0 0,0 0 0,0 0 0,0 0 0,0 0 0,0 0 0,0 0 0,0 0 0,0 0 0,0 0 0,0 0 0,0 0 0,0 0 0,0 0 0,0-1 0,0 1 0,0 0 0,0 0 0,0 0 0,0 0 0,0 0 0,0 0 0,0 0 0,0 0 0,-1 0 0,1 0 0,0 0 0,0 0 0,0 0 0,0 0 0,0 0 0,0 0 0,0 0 0,0 0 0,0 0 0,0 0 0,0 0 0,0 0 0,0 0 0,0 0 0,-1 0 0,1 0 0,0 0 0,0 0 0,0 0 0,0 0 0,0 0 0,0 0 0,0 0 0,0 1 0,0-1 0,0 0 0,0 0 0,0 0 0,0 0 0,0 0 0,0 0 0,0 0 0,0 0 0,0 0 0,0 0 0,0 0 0,-2-17 0,0-20 0,2-1 0,7-49 0,-5 75 0,0 1 0,0-1 0,1 1 0,1 0 0,0 0 0,0 0 0,1 0 0,0 1 0,1-1 0,1 1 0,12-15 0,-10 17 0,1 1 0,0 0 0,0 0 0,0 1 0,1 1 0,0 0 0,0 0 0,0 1 0,16-4 0,4-2 0,5-3 0,43-8 0,-76 20 0,0 1 0,1-1 0,-1 1 0,0 0 0,0 0 0,0 0 0,1 1 0,-1-1 0,0 1 0,0-1 0,0 1 0,1 0 0,-1 0 0,0 1 0,4 2 0,-3-1 0,1 0 0,-2 0 0,1 0 0,0 1 0,-1-1 0,0 1 0,1 0 0,-2 0 0,4 6 0,4 9 0,-2 0 0,-1 0 0,0 0 0,3 22 0,-5-24 0,10 39 0,-3 1 0,-2 0 0,-2 0 0,-1 75 0,-6-98 0,-4 60 0,2-81 0,0-1 0,-1 0 0,-1 0 0,0-1 0,-7 18 0,7-24 7,0 0-1,0 0 0,0-1 0,0 1 1,-1-1-1,0 0 0,0 0 1,0 0-1,0-1 0,0 0 1,-1 1-1,0-1 0,0-1 0,0 1 1,0-1-1,0 0 0,0 0 1,-6 1-1,4-1-112,0 0 0,0-1 0,0 0 0,0 0 0,0-1 0,0 0-1,-1 0 1,1-1 0,0 0 0,0 0 0,0 0 0,0-1 0,-10-4 0,-2-4-6720</inkml:trace>
  <inkml:trace contextRef="#ctx0" brushRef="#br0" timeOffset="1882.88">21 193 24575,'20'-1'0,"0"-1"0,-1-1 0,1-1 0,-1 0 0,0-2 0,0 0 0,-1-1 0,0-1 0,0 0 0,25-17 0,-3 4 0,1 3 0,0 1 0,2 2 0,74-16 0,-92 25-455,1 2 0,29-2 0,-29 5-6371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08:36:42.6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1295 110 24575,'12'-2'0,"-1"1"0,0-2 0,0 1 0,0-2 0,0 1 0,0-2 0,-1 1 0,11-7 0,20-8 0,-11 7 0,0 0 0,43-12 0,-65 21 0,0 2 0,0-1 0,0 1 0,0 0 0,0 1 0,0 0 0,0 0 0,0 1 0,0 0 0,14 4 0,-19-4 0,0 0 0,-1 1 0,1-1 0,-1 1 0,0-1 0,1 1 0,-1 0 0,0 0 0,0 0 0,0 0 0,0 0 0,-1 0 0,1 1 0,0-1 0,-1 1 0,2 2 0,1 6 0,0-1 0,5 19 0,-8-24 0,14 62 0,-4 0 0,4 76 0,-13-130 0,-2 0 0,1 0 0,-2 0 0,-3 26 0,3-36 0,1 1 0,-2-1 0,1 1 0,0-1 0,-1 1 0,1-1 0,-1 0 0,0 0 0,0 0 0,0 0 0,-1 0 0,1 0 0,-1-1 0,1 1 0,-1-1 0,0 1 0,0-1 0,0 0 0,0 0 0,-1 0 0,1-1 0,-5 2 0,-40 11 0,48-14 0,1 0 0,-1 0 0,0 0 0,0 0 0,0 0 0,0 0 0,0 0 0,0 1 0,0-1 0,0 0 0,0 0 0,0 0 0,0 0 0,0 0 0,0 0 0,0 0 0,0 0 0,0 1 0,0-1 0,0 0 0,0 0 0,0 0 0,0 0 0,0 0 0,0 0 0,0 0 0,0 0 0,0 0 0,0 0 0,0 1 0,0-1 0,-1 0 0,1 0 0,0 0 0,0 0 0,0 0 0,0 0 0,0 0 0,0 0 0,0 0 0,0 0 0,0 0 0,0 0 0,0 0 0,-1 0 0,1 0 0,0 0 0,0 0 0,0 0 0,0 1 0,0-1 0,0 0 0,0 0 0,0-1 0,15 4 0,22 0 0,-35-3 0,7-1 0,-1 2 0,0-1 0,1 1 0,-1 0 0,10 3 0,-16-3 0,1 0 0,-1 0 0,0 0 0,0 0 0,0 0 0,1 1 0,-1-1 0,-1 1 0,1-1 0,0 1 0,0 0 0,-1 0 0,1 0 0,-1 0 0,1 0 0,-1 0 0,0 0 0,0 0 0,0 0 0,0 1 0,0-1 0,1 4 0,1 13 0,-1 0 0,-1 1 0,0-1 0,-2 0 0,-4 34 0,4-49 0,1-1 0,-1 1 0,0-1 0,0 1 0,0-1 0,-1 1 0,1-1 0,-1 0 0,0 0 0,0 0 0,0 0 0,0 0 0,-1 0 0,1-1 0,-1 1 0,1-1 0,-1 1 0,0-1 0,0 0 0,0 0 0,0-1 0,0 1 0,-1 0 0,1-1 0,-5 1 0,-8 3 0,-1-1 0,0-1 0,0-1 0,-19 1 0,9-1 0,22-1-38,-110 6 201,103-7-349,1-1-1,0 0 1,-1-1 0,1 0 0,0 0-1,-1-1 1,-18-8 0,17 3-6640</inkml:trace>
  <inkml:trace contextRef="#ctx0" brushRef="#br0" timeOffset="1882.18">623 1160 24575,'-15'0'0,"0"2"0,0 0 0,0 0 0,0 2 0,0 0 0,-24 10 0,-82 46 0,89-43 0,-50 30 0,-23 12 0,95-54 0,1 0 0,-1 1 0,1 0 0,0 0 0,0 1 0,1 0 0,0 0 0,0 1 0,1 0 0,0 1 0,0-1 0,1 1 0,0 0 0,1 1 0,0 0 0,0 0 0,1 0 0,1 0 0,-1 1 0,-2 17 0,3-11 0,1-9 0,1-1 0,-1 1 0,1 12 0,1-18 0,0 0 0,1 0 0,-1 0 0,0 0 0,0-1 0,1 1 0,0 0 0,-1 0 0,1-1 0,0 1 0,-1 0 0,1-1 0,0 1 0,0-1 0,1 1 0,-1-1 0,0 1 0,0-1 0,1 0 0,2 2 0,2 1 0,1-1 0,0 1 0,0-1 0,1-1 0,-1 0 0,1 0 0,11 2 0,59 2 0,-59-5 0,323-1 0,-148-2 0,-173 2-110,-2 0-308,1 0-1,23-4 1,-21-1-6408</inkml:trace>
  <inkml:trace contextRef="#ctx0" brushRef="#br0" timeOffset="2795.23">516 1034 24575,'-1'64'0,"0"-17"0,2 0 0,12 92 0,65 263 0,-69-345-60,-4-1 1,-1 1-1,-5 62 0,0-49-1066,1-45-5700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08:36:38.6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0 606 24575,'13'-7'0,"0"-2"0,-1 1 0,0-1 0,20-21 0,38-47 0,-64 69 0,44-52 0,-13 15 0,1 1 0,81-70 0,-93 90 0,-21 19 0,-1 0 0,1 1 0,0-1 0,0 1 0,1 0 0,-1 1 0,1-1 0,0 1 0,0 0 0,0 1 0,0-1 0,9-1 0,-6 2 0,0 1 0,0-2 0,-1 1 0,1-1 0,-1 0 0,0-1 0,0 0 0,0-1 0,10-6 0,5-3 0,-17 12 0,-1-1 0,0 0 0,0-1 0,0 1 0,0-1 0,4-5 0,-3 3 0,21-23 0,-26 29 0,-1-1 0,0 1 0,1-1 0,-1 1 0,1-1 0,-1 1 0,1-1 0,-1 1 0,1 0 0,-1-1 0,1 1 0,-1 0 0,1 0 0,-1-1 0,1 1 0,0 0 0,-1 0 0,1 0 0,-1 0 0,1 0 0,0 0 0,-1 0 0,1 0 0,0 0 0,-1 0 0,1 0 0,-1 0 0,1 0 0,0 0 0,-1 1 0,1-1 0,-1 0 0,1 0 0,-1 1 0,1-1 0,-1 0 0,1 1 0,-1-1 0,1 1 0,-1-1 0,1 0 0,-1 1 0,0-1 0,1 1 0,-1-1 0,0 1 0,1-1 0,-1 2 0,3 8 0,0 0 0,-1 1 0,0-1 0,-1 0 0,0 21 0,-1-14 0,-9 573 0,-3-217 0,12-260-1365,0-77-5461</inkml:trace>
  <inkml:trace contextRef="#ctx0" brushRef="#br0" timeOffset="1763.26">295 1802 24575,'1'-4'0,"0"1"0,1 0 0,-1 0 0,1 0 0,-1 0 0,1 0 0,0 0 0,0 0 0,0 1 0,0-1 0,1 1 0,-1-1 0,1 1 0,5-4 0,-4 2 0,12-9 0,1 1 0,1 0 0,0 1 0,0 1 0,1 1 0,0 0 0,37-10 0,-31 12 0,1 1 0,1 2 0,-1 0 0,0 2 0,48 1 0,-69 1 0,0 0 0,0 1 0,0-1 0,0 1 0,0 1 0,0-1 0,0 1 0,0-1 0,0 1 0,0 1 0,-1-1 0,1 1 0,5 4 0,-6-3 0,0 0 0,-1 0 0,0 0 0,0 1 0,0-1 0,-1 1 0,1 0 0,-1 0 0,0 0 0,-1 0 0,1 0 0,-1 0 0,1 6 0,5 27 0,-1-1 0,-3 1 0,0 0 0,-3 0 0,-1 1 0,-2-1 0,-10 51 0,11-82 0,0 1 0,-1-1 0,1 0 0,-1 0 0,-1-1 0,1 1 0,-1-1 0,0 1 0,-1-1 0,1-1 0,-1 1 0,-1 0 0,1-1 0,-1 0 0,1-1 0,-1 1 0,-1-1 0,1 0 0,-1-1 0,1 1 0,-1-1 0,0 0 0,0-1 0,-14 3 0,-41 6 0,39-8 0,1 2 0,-1 0 0,-28 10 0,32-3 0,19-12 0,-1 0 0,1 0 0,0 1 0,-1-1 0,1 0 0,0 1 0,0-1 0,-1 0 0,1 1 0,0-1 0,0 1 0,-1-1 0,1 1 0,0-1 0,0 0 0,0 1 0,0-1 0,0 1 0,0-1 0,0 1 0,0-1 0,0 1 0,0 0 0,1 1 0,0-1 0,1 1 0,-1-1 0,0 1 0,1-1 0,0 0 0,-1 0 0,1 0 0,0 0 0,-1 0 0,1 0 0,0 0 0,0 0 0,0-1 0,0 1 0,0-1 0,2 1 0,53 14 0,82 10 0,66-4 0,-77-8 0,-11 7 3,-92-13-198,0-2-1,0-1 1,1-1-1,0-1 1,0-1-1,35-4 1,-32-2-6631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10:00:16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313 1 24575,'-2'0'0,"1"0"0,-1 0 0,0 0 0,1 0 0,-1 1 0,1-1 0,-1 1 0,0-1 0,1 1 0,-1-1 0,1 1 0,0 0 0,-1 0 0,1 0 0,0 0 0,-1 0 0,1 0 0,-2 2 0,1 0 0,0 0 0,0 0 0,1 0 0,-1 0 0,1 0 0,0 0 0,0 0 0,-2 7 0,1 5 0,0 1 0,1-1 0,2 21 0,-1-19 0,0-10 0,1 15 0,-1 1 0,-1 0 0,-1-1 0,-2 1 0,0-1 0,-13 41 0,0-7 0,1 0 0,4 1 0,-6 59 0,-13 57 0,26-154 0,-1 0 0,-16 31 0,14-34 0,1 1 0,1 0 0,-8 32 0,9-28 0,-1-1 0,-16 36 0,14-37 0,1 1 0,0 0 0,-4 22 0,5 7 0,3 1 0,5 87 0,1-40 0,-3-68-1365,0-4-5461</inkml:trace>
  <inkml:trace contextRef="#ctx0" brushRef="#br0" timeOffset="2104.69">313 95 24575,'129'-2'0,"143"5"0,-257-2 0,0 1 0,0 1 0,0 0 0,0 2 0,15 5 0,71 37 0,-71-32 0,1 0 0,51 15 0,-13-13-1365,-41-10-5461</inkml:trace>
  <inkml:trace contextRef="#ctx0" brushRef="#br0" timeOffset="3630.72">100 760 24575,'3'-2'0,"-1"0"0,1 0 0,0 1 0,0-1 0,0 1 0,0-1 0,0 1 0,0 0 0,0 1 0,6-2 0,35-2 0,-29 3 0,7-1 0,1 0 0,0 0 0,1 2 0,-1 0 0,1 2 0,25 4 0,-45-5 0,0 0 0,-1 0 0,1 1 0,-1 0 0,1-1 0,-1 1 0,1 0 0,-1 0 0,0 1 0,0-1 0,0 1 0,0 0 0,4 5 0,-2 0 0,1 1 0,-1 0 0,6 17 0,-6-16 0,-1 0 0,1 0 0,12 16 0,13 16 0,-21-27 0,0-2 0,2 1 0,-1-1 0,2-1 0,21 19 0,-18-23-1365,-3-5-5461</inkml:trace>
  <inkml:trace contextRef="#ctx0" brushRef="#br0" timeOffset="5160.63">75 1592 24575,'0'-1'0,"0"0"0,0 1 0,0-1 0,1 0 0,-1 0 0,0 0 0,1 0 0,-1 0 0,1 0 0,-1 0 0,1 0 0,-1 1 0,1-1 0,-1 0 0,1 0 0,0 1 0,-1-1 0,1 0 0,0 1 0,0-1 0,0 1 0,0-1 0,0 0 0,24-8 0,-22 8 0,18-4 0,0 0 0,0 2 0,0 0 0,0 2 0,32 1 0,-5 3 0,63 14 0,-85-11 0,0 2 0,32 13 0,-25-8 0,-13-5 0,-1 2 0,-1 0 0,28 20 0,20 12 0,-17-23-42,-30-12-1281,1 0-5503</inkml:trace>
  <inkml:trace contextRef="#ctx0" brushRef="#br0" timeOffset="6472.02">1855 2018 24575,'-12'287'0,"1"-28"0,11 551-1365,0-790-5461</inkml:trace>
  <inkml:trace contextRef="#ctx0" brushRef="#br0" timeOffset="8573.34">1808 2090 24575,'24'-1'0,"1"-2"0,-1-1 0,-1-1 0,1-1 0,28-11 0,-24 8 0,-1 1 0,1 1 0,35-4 0,-41 8 0,0 2 0,0 0 0,1 1 0,-1 1 0,0 1 0,0 1 0,0 1 0,42 14 0,-48-12-273,0-1 0,0-1 0,1 0 0,27 1 0,-17-3-6553</inkml:trace>
  <inkml:trace contextRef="#ctx0" brushRef="#br0" timeOffset="11297.19">1808 2684 24575,'0'-1'0,"1"0"0,-1 0 0,0 0 0,1 1 0,-1-1 0,0 0 0,1 0 0,-1 0 0,1 1 0,-1-1 0,1 0 0,0 1 0,-1-1 0,1 1 0,0-1 0,-1 0 0,1 1 0,0-1 0,0 1 0,0 0 0,-1-1 0,1 1 0,0 0 0,2-1 0,26-7 0,-18 6 0,35-12 0,-25 7 0,-1 1 0,1 0 0,0 2 0,33-3 0,-46 8 0,0-1 0,-1 1 0,1 0 0,-1 1 0,1 0 0,-1 0 0,12 5 0,49 29 0,-49-25 0,0-1 0,21 9 0,-34-17-273,-1 0 0,0 1 0,0-1 0,7 7 0,2 1-6553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10:00:13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32 123 24575,'12'-10'0,"1"-1"0,0 2 0,1 0 0,0 1 0,1 0 0,16-6 0,0 2 0,0 2 0,35-8 0,-40 13 0,0 2 0,0 0 0,1 1 0,0 2 0,31 3 0,-48-1 0,-1 0 0,1 0 0,-1 1 0,0 1 0,0-1 0,0 2 0,0-1 0,8 6 0,3 4 0,-1-1 0,20 21 0,-28-24 0,-1 1 0,0 0 0,-1 1 0,0 0 0,-1 0 0,0 1 0,-1 0 0,-1 1 0,8 21 0,-8-15 0,-1 0 0,0 0 0,-2 0 0,0 0 0,-2 1 0,0 27 0,-5 355 0,5-263 0,-2-118 0,0-1 0,-1 1 0,-2-1 0,0 0 0,-1 0 0,-1 0 0,-1-1 0,-10 22 0,9-27 0,0 1 0,-1-1 0,-1 0 0,0-1 0,-1 0 0,-1-1 0,0 0 0,-1-1 0,0 0 0,-19 12 0,-5-2 0,0-1 0,-1-2 0,-2-2 0,1-1 0,-68 16 0,54-13 0,44-15 0,0 0 0,-1 0 0,0-1 0,1 0 0,-1-1 0,0 0 0,0-1 0,-1 0 0,-13 0 0,-42-11-1365,36 5-5461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10:00:10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0 24575,'-1'0'0,"0"1"0,1-1 0,-1 0 0,0 0 0,1 1 0,-1-1 0,0 0 0,1 1 0,-1-1 0,0 1 0,1-1 0,-1 1 0,1-1 0,-1 1 0,1-1 0,-1 1 0,1 0 0,0-1 0,-1 1 0,1 0 0,0-1 0,-1 1 0,1 0 0,0-1 0,0 1 0,-1 0 0,1 1 0,-4 24 0,4-21 0,-7 310 0,9-193 0,-17 267 0,8-326-120,-21 295-1125,28-320-5581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09:59:58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480 1 24575,'-21'0'0,"-24"0"0,-59 6 0,89-3 0,-1 0 0,1 0 0,0 2 0,0 0 0,0 0 0,1 2 0,-22 12 0,23-10 0,0 0 0,1 1 0,0 0 0,1 1 0,0 1 0,1 0 0,0 0 0,0 1 0,2 0 0,0 1 0,0 0 0,1 0 0,1 1 0,0-1 0,1 1 0,1 1 0,0-1 0,1 0 0,-1 29 0,1 22 0,6 80 0,-2-138 0,0-1 0,0 1 0,1-1 0,0 0 0,0 1 0,1-1 0,-1 0 0,1 0 0,1-1 0,0 1 0,0-1 0,0 0 0,1 0 0,-1 0 0,1 0 0,1-1 0,-1 0 0,1 0 0,0 0 0,0-1 0,0 0 0,1 0 0,-1-1 0,1 1 0,0-2 0,0 1 0,0-1 0,14 3 0,19-2 0,0-2 0,76-7 0,-102 4-341,0 0 0,0-1-1,14-5 1,1-2-6485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07:45:42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1 135 24575,'0'-3'0,"0"1"0,1 0 0,-1-1 0,1 1 0,0 0 0,-1 0 0,1 0 0,0-1 0,1 1 0,-1 0 0,0 0 0,0 1 0,1-1 0,-1 0 0,1 0 0,0 1 0,0-1 0,-1 0 0,1 1 0,0 0 0,0 0 0,5-3 0,4-1 0,0 0 0,1 1 0,12-4 0,-16 6 0,-6 1 0,124-31 0,-113 30 0,0 0 0,0 0 0,1 2 0,-1 0 0,1 0 0,-1 1 0,23 5 0,-30-4 0,0 0 0,-1 0 0,1 1 0,-1 0 0,1 0 0,-1 0 0,0 0 0,0 1 0,0 0 0,0 0 0,-1 1 0,0-1 0,0 1 0,0 0 0,0 0 0,-1 0 0,0 0 0,0 1 0,0 0 0,2 9 0,-3-9 0,0 0 0,0 0 0,-1 1 0,0-1 0,0 1 0,-1 0 0,0-1 0,0 1 0,0-1 0,-1 1 0,0-1 0,0 1 0,-1-1 0,0 1 0,0-1 0,0 0 0,-1 0 0,0 0 0,-4 7 0,2-6 0,-1 0 0,0-1 0,0 1 0,0-1 0,-1 0 0,0-1 0,-9 6 0,-5 1 0,-28 13 0,-14 7 0,62-32 0,0 0 0,0 1 0,1-1 0,-1 1 0,0-1 0,0 1 0,1-1 0,-1 1 0,0-1 0,1 1 0,-1-1 0,0 1 0,1 0 0,-1 0 0,1-1 0,-1 1 0,1 0 0,0 0 0,-1 0 0,0 1 0,2-2 0,-1 1 0,0-1 0,1 1 0,-1-1 0,0 1 0,1-1 0,-1 1 0,0-1 0,1 0 0,-1 1 0,1-1 0,-1 0 0,1 1 0,-1-1 0,1 0 0,-1 0 0,1 0 0,-1 1 0,1-1 0,0 0 0,-1 0 0,1 0 0,0 0 0,42 3 0,-41-3 0,33-1 0,-18 0 0,0 1 0,0 0 0,0 2 0,28 4 0,-41-5 0,0 0 0,0 0 0,-1 1 0,1-1 0,-1 1 0,1 0 0,-1 0 0,1 0 0,-1 0 0,0 0 0,0 1 0,0 0 0,0-1 0,-1 1 0,1 0 0,-1 1 0,0-1 0,0 0 0,0 0 0,0 1 0,0 0 0,-1-1 0,1 1 0,-1 0 0,1 5 0,0 2 0,-1 0 0,1 0 0,-2 0 0,0 0 0,0 0 0,-1 0 0,-3 13 0,3-17 0,-1 0 0,0 0 0,0-1 0,-1 1 0,0-1 0,0 1 0,0-1 0,-1 0 0,0 0 0,0-1 0,-1 1 0,-7 6 0,-9 5 0,0-1 0,-1-2 0,-1 0 0,0-1 0,0-1 0,-2-1 0,1-2 0,-45 12 0,60-18-227,1-1-1,0 2 1,0-1-1,0 1 1,-13 9-1,3 0-6598</inkml:trace>
  <inkml:trace contextRef="#ctx0" brushRef="#br0" timeOffset="1777.76">798 788 24575,'-3'0'0,"-2"-7"0,1-6 0,0-5 0,2-2 0,0 5 0</inkml:trace>
  <inkml:trace contextRef="#ctx0" brushRef="#br0" timeOffset="4304.1">965 345 24575,'-1'-1'0,"0"-1"0,0 1 0,0-1 0,0 1 0,1-1 0,-1 0 0,0 0 0,1 1 0,-1-1 0,1 0 0,0 0 0,0 0 0,-1 1 0,1-1 0,0 0 0,1 0 0,-1 0 0,0 1 0,0-1 0,1 0 0,-1 0 0,1 1 0,0-1 0,-1 0 0,1 1 0,0-1 0,0 0 0,1-1 0,4-6 0,-1 1 0,1-1 0,11-10 0,-8 10 0,0 1 0,1 1 0,0-1 0,12-6 0,-13 9 0,1-1 0,-1-1 0,0 0 0,0 0 0,9-12 0,6-10 0,1 1 0,2 1 0,37-31 0,-63 57 0,0 0 0,0 0 0,0 0 0,0 1 0,0-1 0,0 0 0,0 1 0,0-1 0,0 0 0,1 1 0,-1 0 0,0-1 0,0 1 0,1 0 0,-1-1 0,0 1 0,0 0 0,1 0 0,-1 0 0,0 0 0,0 0 0,1 0 0,-1 1 0,3 0 0,-3 0 0,0 0 0,0 0 0,0 1 0,0-1 0,0 0 0,0 1 0,0-1 0,-1 1 0,1-1 0,0 1 0,-1 0 0,1-1 0,-1 1 0,0 0 0,1-1 0,-1 1 0,0 0 0,0 1 0,0 14 0,-2 0 0,1 0 0,-2 0 0,0 0 0,-1-1 0,-1 1 0,-9 21 0,4-9 0,-6 32 0,-7 33 0,12-50 0,-10 78 0,13-51 0,-3 80 0,11-95-1365,0-32-5461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09:59:54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 24575,'0'586'0,"2"-546"65,9 51 1,1 25-1562,-11-95-5330</inkml:trace>
  <inkml:trace contextRef="#ctx0" brushRef="#br0" timeOffset="2216.27">0 2 24575,'122'-2'0,"134"4"0,-249-1 0,0-1 0,0 1 0,0 1 0,0-1 0,0 1 0,0 0 0,-1 1 0,1 0 0,-1 0 0,1 0 0,-1 1 0,0 0 0,0 0 0,-1 0 0,1 1 0,-1 0 0,0 0 0,0 0 0,-1 1 0,8 10 0,-6-5 0,0 1 0,-1 0 0,0 0 0,-1 0 0,0 1 0,-1-1 0,-1 1 0,0 0 0,0 0 0,-1 21 0,-1-21 0,1 15 0,-8 55 0,6-74 0,-1 0 0,0 0 0,-1 0 0,0-1 0,-1 1 0,1-1 0,-2 0 0,1 0 0,-1 0 0,-6 7 0,2-5 0,0 0 0,-1-1 0,0 0 0,-1-1 0,1 0 0,-2 0 0,1-1 0,-1-1 0,0 0 0,0-1 0,-1 0 0,0 0 0,1-2 0,-26 5 0,38-8 0,0 0 0,1 0 0,-1 0 0,0 0 0,0 0 0,0 0 0,0 0 0,0 0 0,0 0 0,0 0 0,0 0 0,0 0 0,0 1 0,0-1 0,0 0 0,0 0 0,0 0 0,0 0 0,0 0 0,0 0 0,0 0 0,0 0 0,0 0 0,0 0 0,0 0 0,0 0 0,0 1 0,17 0 0,-5 0 0,0 0 0,22 6 0,-29-5 0,1 1 0,0 0 0,-1 0 0,0 1 0,0 0 0,0 0 0,0 0 0,0 0 0,-1 1 0,0-1 0,0 1 0,0 0 0,0 1 0,-1-1 0,0 0 0,3 9 0,-2-6 0,-1 1 0,-1 0 0,0 0 0,0-1 0,0 2 0,-1-1 0,-1 0 0,1 0 0,-2 0 0,-1 16 0,0-18 0,0-1 0,0 1 0,-1-1 0,0 0 0,0 0 0,0 0 0,-1 0 0,0 0 0,0-1 0,-1 0 0,1 0 0,-11 9 0,4-5 0,0 0 0,0-1 0,-1 0 0,0-1 0,-17 8 0,11-9 0,1-1 0,-32 6 0,32-8 0,0 1 0,1 1 0,-20 7 0,-54 32-1365,59-29-5461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09:59:51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49 846 24575,'0'-6'0,"1"0"0,0 0 0,0 0 0,4-11 0,2-9 0,0-2 0,0 1 0,2-1 0,13-25 0,42-78 0,2-4 0,-46 92 0,1 1 0,2 1 0,2 1 0,45-56 0,3-3 0,-61 86 0,-11 13 0,-1-1 0,0 1 0,1 0 0,-1 0 0,0-1 0,0 1 0,1 0 0,-1 0 0,0 0 0,1 0 0,-1 0 0,0 0 0,1 0 0,-1 0 0,1 0 0,-1-1 0,0 1 0,1 1 0,-1-1 0,0 0 0,1 0 0,-1 0 0,0 0 0,1 0 0,0 2 0,0-1 0,0 0 0,0 1 0,0-1 0,0 1 0,0 0 0,-1-1 0,1 1 0,-1 0 0,1-1 0,-1 1 0,1 0 0,-1 0 0,0-1 0,0 4 0,5 90 0,-8 118 0,2-167 0,-9 102 30,0 96-1425,14-188-5431</inkml:trace>
  <inkml:trace contextRef="#ctx0" brushRef="#br0" timeOffset="1354.87">1 416 24575,'86'-1'0,"97"3"0,-150 1 0,1 2 0,-1 1 0,48 16 0,91 41 0,-116-41 0,33 4-1365,-67-18-5461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07:43:41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1134 1409 24575,'0'7'0,"0"2"-8191</inkml:trace>
  <inkml:trace contextRef="#ctx0" brushRef="#br0" timeOffset="-3450.21">1 946 24575,'0'1'0,"1"0"0,0 0 0,0 0 0,0 0 0,0-1 0,0 1 0,0 0 0,1 0 0,-1-1 0,0 1 0,0-1 0,0 1 0,1-1 0,-1 1 0,0-1 0,0 0 0,1 0 0,-1 1 0,0-1 0,1 0 0,-1 0 0,0 0 0,1-1 0,-1 1 0,0 0 0,1 0 0,-1-1 0,0 1 0,0-1 0,1 1 0,-1-1 0,0 1 0,0-1 0,0 0 0,0 0 0,0 0 0,0 1 0,0-1 0,0 0 0,0 0 0,1-2 0,3-3 0,-1-1 0,0 0 0,0 0 0,0 0 0,4-13 0,6-22 0,-1 0 0,12-80 0,-1-93 0,-19 157 0,-4 41 0,2 1 0,-1 0 0,2 0 0,0 0 0,1 0 0,1 1 0,8-16 0,31-60-1365,-32 67-5461</inkml:trace>
  <inkml:trace contextRef="#ctx0" brushRef="#br0" timeOffset="-2371.64">65 209 24575,'10'0'0,"0"-1"0,0 0 0,0 0 0,-1-1 0,1-1 0,0 0 0,-1 0 0,0-1 0,1 0 0,13-8 0,-10 3 0,-1 0 0,0 0 0,0-1 0,-1-1 0,-1 0 0,12-15 0,-14 17 0,0-1 0,1 1 0,-1 1 0,2 0 0,-1 0 0,1 1 0,0 0 0,1 1 0,-1 0 0,13-5 0,-22 11 0,0 0 0,0-1 0,0 1 0,1 0 0,-1 0 0,0 0 0,0 0 0,1 0 0,-1 0 0,0 1 0,0-1 0,0 0 0,1 1 0,-1-1 0,0 0 0,0 1 0,0 0 0,0-1 0,0 1 0,0-1 0,0 1 0,0 0 0,0 0 0,0 0 0,0 0 0,-1 0 0,1-1 0,0 1 0,0 1 0,-1-1 0,1 0 0,-1 0 0,1 0 0,-1 0 0,0 0 0,1 0 0,-1 3 0,3 5 0,-1 1 0,0-1 0,1 16 0,-2-17 0,4 90-1365,-5-69-5461</inkml:trace>
  <inkml:trace contextRef="#ctx0" brushRef="#br0" timeOffset="-418.99">148 1197 24575,'19'-22'0,"9"-8"0,137-109 0,-149 126 0,0 1 0,1 0 0,0 2 0,1 0 0,0 1 0,31-11 0,-17 9 0,1 2 0,0 1 0,38-3 0,-69 11 0,0-1 0,1 1 0,-1 0 0,0 0 0,0 0 0,0 0 0,0 1 0,0-1 0,0 1 0,0-1 0,0 1 0,0-1 0,0 1 0,-1 0 0,1 0 0,0 0 0,0 0 0,-1 0 0,1 1 0,0-1 0,-1 0 0,1 1 0,-1-1 0,0 1 0,0 0 0,1-1 0,-1 1 0,0 0 0,0 0 0,0 0 0,-1 0 0,1-1 0,0 1 0,0 3 0,1 7 0,0-1 0,-1 1 0,0-1 0,-1 22 0,-1-21 0,1 3 0,-1 0 0,-1 0 0,0 0 0,-8 27 0,8-34 0,-1 0 0,-1-1 0,1 1 0,-1-1 0,0 0 0,-1 0 0,0 0 0,0-1 0,0 0 0,-10 9 0,-3 0 0,-1-1 0,0-1 0,-1-1 0,-25 12 0,-88 30 0,119-49 0,10-3 0,0 0 0,0 0 0,0 0 0,0 1 0,1 0 0,-1-1 0,1 1 0,-1 1 0,1-1 0,0 0 0,0 1 0,0 0 0,-3 7 0,-2 3 0,1 0 0,-7 25 0,13-37 0,1-2 0,0 1 0,-1 0 0,1 0 0,0 0 0,-1 0 0,1 0 0,0-1 0,0 1 0,0 0 0,0 0 0,0 0 0,0 0 0,0 0 0,0 0 0,0 0 0,0 0 0,1-1 0,-1 1 0,0 0 0,1 0 0,-1 0 0,0 0 0,1-1 0,-1 1 0,1 0 0,-1 0 0,2 0 0,-1 0 0,1 0 0,-1 0 0,1 0 0,-1-1 0,1 1 0,0-1 0,-1 1 0,1-1 0,0 0 0,-1 1 0,1-1 0,0 0 0,2 0 0,7-1 0,0 0 0,0-1 0,14-4 0,-24 6 0,45-12-120,-11 2 246,62-9 1,-86 18-277,0 0 0,0 0 0,0 2 1,0-1-1,0 1 0,0 1 0,0 0 0,0 0 1,21 9-1,-13-2-6676</inkml:trace>
  <inkml:trace contextRef="#ctx0" brushRef="#br0" timeOffset="2121.19">1345 1072 24575,'-2'-1'0,"1"0"0,-1 0 0,1 0 0,-1 0 0,1 0 0,0 0 0,-1 0 0,1 0 0,0-1 0,0 1 0,0-1 0,0 1 0,0-1 0,0 1 0,1-1 0,-1 1 0,0-1 0,1 0 0,-1-1 0,-1-3 0,-7-12 0,-1-3 0,1 0 0,-12-39 0,20 56 0,0-1 0,0 1 0,0-1 0,0 0 0,1 1 0,-1-1 0,1 0 0,1 1 0,-1-1 0,1 0 0,-1 1 0,1-1 0,1 1 0,-1-1 0,1 1 0,-1 0 0,1-1 0,1 1 0,4-7 0,-3 7 0,-1 0 0,1 1 0,0 0 0,1 0 0,-1 0 0,1 1 0,-1-1 0,1 1 0,0 0 0,7-2 0,56-11 0,-36 10 0,-16 1 0,0 2 0,0 0 0,0 1 0,1 0 0,27 4 0,-33-2 0,-1 1 0,0 0 0,0 1 0,0 0 0,0 1 0,-1 0 0,1 0 0,-1 1 0,0 1 0,8 5 0,-12-7 0,-1 1 0,1-1 0,-1 1 0,-1-1 0,1 1 0,-1 0 0,0 0 0,0 1 0,4 9 0,16 57 0,-13-39 0,0-2 0,10 64 0,-18-80 0,0 0 0,-1 0 0,-1 0 0,-1 0 0,0 0 0,-5 23 0,5-33 0,-1 0 0,1-1 0,-1 1 0,0-1 0,-1 0 0,1 1 0,-1-1 0,1 0 0,-1 0 0,-1-1 0,1 1 0,0-1 0,-1 1 0,0-1 0,1 0 0,-1 0 0,-1-1 0,1 1 0,-6 2 0,-8 2 0,0-1 0,0-1 0,-35 5 0,32-6 0,-38 12 0,56-15 0,0 0 0,0 0 0,1 0 0,-1 1 0,0 0 0,1-1 0,-1 1 0,-2 3 0,5-5 0,0 0 0,0 1 0,-1-1 0,1 0 0,0 0 0,0 1 0,0-1 0,-1 0 0,1 1 0,0-1 0,0 0 0,0 0 0,0 1 0,0-1 0,0 0 0,0 1 0,0-1 0,0 0 0,0 1 0,0-1 0,0 0 0,0 1 0,0-1 0,0 0 0,0 1 0,0-1 0,0 0 0,0 1 0,1-1 0,-1 1 0,1-1 0,0 1 0,0 0 0,0-1 0,0 1 0,0 0 0,0-1 0,0 1 0,0-1 0,0 1 0,0-1 0,0 0 0,1 0 0,1 1 0,47 5 0,0-2 0,97-6 0,-59 0 0,-8 1-1365,-63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0T07:43:32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0 158 24575,'0'-6'0,"1"1"0,-1 0 0,1 1 0,-1-1 0,2 0 0,-1 0 0,0 0 0,1 0 0,0 1 0,0-1 0,0 1 0,1-1 0,0 1 0,0 0 0,0 0 0,0 0 0,0 1 0,1-1 0,-1 1 0,1-1 0,0 1 0,7-4 0,4-1 0,1 0 0,-1 0 0,22-5 0,-9 2 0,-25 10 0,0 0 0,0 0 0,0 0 0,0 0 0,0 1 0,0-1 0,0 1 0,0 0 0,1 0 0,-1 0 0,0 0 0,0 0 0,0 1 0,0-1 0,0 1 0,0 0 0,0 0 0,0 0 0,0 1 0,5 2 0,-3 0 0,0-1 0,-1 1 0,0 0 0,0 1 0,0-1 0,0 1 0,-1 0 0,0 0 0,0 0 0,4 9 0,-1-1 0,-1 0 0,0 0 0,-1 1 0,0 0 0,3 27 0,-7-33 0,1-1 0,-1 1 0,0 0 0,-1 0 0,0 0 0,0-1 0,-1 1 0,0-1 0,0 1 0,-1-1 0,0 0 0,-5 10 0,-5 3 0,-1 0 0,-1 0 0,-1-2 0,0 0 0,-1 0 0,-37 27 0,44-37 0,-22 19 0,30-26 0,0 1 0,0 0 0,1 0 0,-1 0 0,1 0 0,-1 0 0,1 0 0,0 1 0,0-1 0,0 0 0,0 0 0,-1 5 0,2-6 0,0 0 0,0 0 0,0 0 0,0 0 0,1 0 0,-1 0 0,0 0 0,1 0 0,-1 0 0,0 0 0,1-1 0,-1 1 0,1 0 0,-1 0 0,1 0 0,0-1 0,-1 1 0,1 0 0,0-1 0,-1 1 0,1 0 0,0-1 0,0 1 0,0-1 0,-1 1 0,1-1 0,0 0 0,0 1 0,0-1 0,0 0 0,0 1 0,1-1 0,35 5 0,-33-5 0,111-1-1365,-90 0-5461</inkml:trace>
  <inkml:trace contextRef="#ctx0" brushRef="#br0" timeOffset="1520.5">567 600 24575,'-3'0'0,"-6"0"0,-11 0 0,-2 4 0,6 4 0,9 5 0,10 0 0,7-2 0,6-4 0,8-5 0,-1-8 0,-4-5 0,-2-2 0,-4 2-8191</inkml:trace>
  <inkml:trace contextRef="#ctx0" brushRef="#br0" timeOffset="3584.02">820 221 24575,'1'-2'0,"-1"0"0,1 0 0,-1 0 0,1 1 0,0-1 0,-1 0 0,1 1 0,0-1 0,0 1 0,0-1 0,0 1 0,1-1 0,-1 1 0,0 0 0,1-1 0,-1 1 0,0 0 0,3-1 0,31-19 0,-32 20 0,22-10 0,1 1 0,0 1 0,0 1 0,37-6 0,-56 13 0,-1-1 0,1 1 0,0-2 0,-1 1 0,0-1 0,1 0 0,-1 0 0,0-1 0,0 1 0,-1-2 0,1 1 0,-1 0 0,8-10 0,-56 118 0,18-29 0,-3 5 0,-124 251 0,141-302-341,1 0 0,2 0-1,-7 44 1,12-48-6485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23:23:46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3193 42 24575,'-4'1'0,"0"-1"0,0 1 0,1 0 0,-1 0 0,0 0 0,0 1 0,1-1 0,-1 1 0,1 0 0,0 0 0,-1 0 0,1 0 0,0 1 0,0-1 0,0 1 0,1 0 0,-1 0 0,1 0 0,-1 0 0,-1 4 0,-1 1 0,0 0 0,1 0 0,0 0 0,0 1 0,1-1 0,0 1 0,-2 14 0,-1 36 0,5-37 0,-7 33 0,-22 125 0,20-127 0,6-36 0,1-1 0,-1 24 0,3 262 0,3-141 0,-2-146 0,2 1 0,6 28 0,-4-27 0,-1 0 0,1 21 0,-3 5 0,-1-18 0,1 1 0,1-1 0,6 32 0,-5-40 0,0 0 0,-1 32 0,-2-33 0,1-1 0,0 1 0,6 26 0,2-12 0,-1 1 0,-2 0 0,-1 0 0,2 44 0,-6-50 0,8 45 0,-4-45 0,1 43 0,-7 353 0,1-418 0,0 0 0,0 0 0,0 0 0,0 0 0,1 0 0,-1 0 0,1 0 0,0 0 0,0 0 0,0 0 0,0 0 0,1-1 0,-1 1 0,3 4 0,-1-5 0,-1-1 0,0 1 0,0 0 0,0-1 0,1 1 0,-1-1 0,1 0 0,-1 0 0,1 0 0,0 0 0,-1 0 0,1-1 0,0 1 0,0-1 0,-1 0 0,5 1 0,55 3 0,0 3 0,69 16 0,-99-14 0,-9-3 0,29 5 0,-8-5 0,4 1 0,70 1 0,1238-9 0,-781 1 0,-560-1 0,1 0 0,28-8 0,-27 5 0,-1 1 0,22-1 0,69-6 0,-66 4 0,43 1 0,-29 6 0,-18 0 0,1-1 0,67-9 0,43-13 0,-89 14 0,3 3 0,112 4 0,-75 3 0,-60-1 0,-25 1 0,0-2 0,-1 0 0,1 0 0,-1-1 0,22-5 0,-35 6 0,0 0 0,1 0 0,-1 0 0,0 0 0,0 0 0,1 0 0,-1 0 0,0 0 0,1 0 0,-1 0 0,0 0 0,0 0 0,1 0 0,-1 0 0,0-1 0,0 1 0,1 0 0,-1 0 0,0 0 0,0 0 0,0-1 0,1 1 0,-1 0 0,0 0 0,0 0 0,0-1 0,1 1 0,-1 0 0,0 0 0,0-1 0,0 1 0,0 0 0,0 0 0,0-1 0,0 1 0,0 0 0,0-1 0,1 1 0,-1 0 0,0 0 0,0-1 0,0 1 0,-1 0 0,1-1 0,0 1 0,0 0 0,0 0 0,0-1 0,0 1 0,-14-11 0,2 1 0,10 8 0,0-1 0,0 1 0,1-1 0,-1 0 0,1 0 0,0 0 0,0 0 0,0 0 0,0 0 0,1 0 0,-1 0 0,1 0 0,0 0 0,-1 0 0,1 0 0,1 0 0,-1 0 0,0-1 0,1 1 0,1-3 0,2-7 0,0 1 0,2 0 0,10-19 0,5-13 0,-11 20 0,-2 0 0,0 0 0,-2 0 0,-1-1 0,0 0 0,0-38 0,-4 49 0,1 0 0,0 0 0,4-13 0,3-32 0,2-18 0,-7 51 0,3-38 0,-4 30 0,1 1 0,10-43 0,-7 45 0,-1-1 0,3-56 0,-9 73 0,2 1 0,5-25 0,3-20 0,1-9 0,-7 49 0,-1 1 0,1-23 0,-4 28 0,1-12 0,0 0 0,9-47 0,12-32 0,-18 80 0,-1 0 0,0 0 0,-3-45 0,-1 48 0,1 1 0,1-1 0,0 0 0,2 1 0,0-1 0,7-22 0,0 18 0,-2-1 0,0 0 0,-2 0 0,-1 0 0,3-54 0,-7 1 0,-4-94 0,2 171 0,1 0 0,0 0 0,-1 0 0,1 0 0,-1 0 0,0 0 0,0 0 0,0 0 0,0 0 0,0 0 0,0 0 0,0 1 0,-1-1 0,1 0 0,0 1 0,-1-1 0,0 1 0,1 0 0,-1-1 0,0 1 0,0 0 0,1 0 0,-1 0 0,0 0 0,0 1 0,0-1 0,0 0 0,0 1 0,-1-1 0,-2 1 0,-7-2 0,-1 1 0,0 1 0,0 0 0,-13 2 0,3 0 0,-211 0 0,151-2 0,68-1 0,-1-1 0,-28-6 0,27 4 0,1 1 0,-22-1 0,35 4 0,-37-1 0,-65-10 0,66 6 0,-2 2 0,1 1 0,-42 4 0,-72-3 0,97-9 0,42 6 0,0 1 0,-24-1 0,-417 3 0,221 2 0,-398-1 0,617 0 0,0-2 0,-27-6 0,26 4 0,0 1 0,-20-1 0,-68 5 0,-43-2 0,78-9 0,44 6 0,-46-3 0,-767 8-1365,821-1-5461</inkml:trace>
  <inkml:trace contextRef="#ctx0" brushRef="#br0" timeOffset="2668.19">7582 463 24575,'0'-8'0,"0"0"0,0 1 0,1-1 0,0 0 0,0 1 0,1-1 0,0 0 0,1 1 0,-1 0 0,2 0 0,4-10 0,8-15 0,-11 22 0,0 0 0,0 0 0,1 1 0,0 0 0,1 0 0,7-9 0,-7 12 0,-1-1 0,1 1 0,1 0 0,-1 0 0,1 1 0,0 0 0,0 1 0,0 0 0,1 0 0,0 0 0,0 1 0,17-4 0,36-12 0,-51 14 0,1 1 0,0 0 0,1 1 0,-1 0 0,15-1 0,-12 4 0,1 0 0,-1 1 0,1 1 0,-1 0 0,22 6 0,10 0 0,-40-8 0,0 1 0,-1 0 0,1 0 0,-1 0 0,1 1 0,-1 0 0,1 0 0,-1 0 0,0 1 0,0 0 0,0 1 0,-1-1 0,11 9 0,-10-7 0,1-1 0,0 1 0,1-1 0,-1 0 0,1-1 0,-1 0 0,1 0 0,9 2 0,31 13 0,-40-14 0,0 0 0,0 0 0,0 1 0,0 1 0,9 8 0,-15-12 0,1 1 0,-1 1 0,1-1 0,-1 0 0,0 1 0,0-1 0,-1 1 0,1-1 0,-1 1 0,0 0 0,1 0 0,-2-1 0,1 1 0,0 0 0,-1 5 0,-1 60 0,0-54 0,0 0 0,1-1 0,1 1 0,0 0 0,5 25 0,0-14 0,-1 0 0,-2 0 0,-1 1 0,-1 0 0,-1-1 0,-4 33 0,2-46 0,0 0 0,-1-1 0,-1 0 0,0 0 0,-1 0 0,0 0 0,0-1 0,-11 17 0,2-8 0,-1 0 0,-1-1 0,-24 24 0,-34 12 0,-21 15 0,86-63 0,0-1 0,0 0 0,0 0 0,-1-1 0,0 0 0,-15 4 0,-21 11 0,-30 13 0,55-25 0,0 1 0,1 0 0,-22 15 0,32-18 0,-1-1 0,0 0 0,0 0 0,-14 4 0,-31 13 0,44-15 0,-3 0 0,-28 13 0,37-17 0,0-1 0,1 1 0,-1 0 0,1 1 0,0 0 0,0-1 0,1 2 0,-1-1 0,1 0 0,-7 10 0,-4 6 0,-15 30 0,24-40 0,-51 71 0,56-80 0,1 0 0,-1 0 0,0 0 0,0 0 0,1 0 0,-1 0 0,1 0 0,-1 1 0,1-1 0,-1 0 0,1 0 0,0 1 0,0-1 0,-1 0 0,1 0 0,0 1 0,0-1 0,0 0 0,1 1 0,-1-1 0,0 2 0,1-2 0,0 1 0,0-1 0,0 0 0,0 0 0,-1 0 0,1-1 0,0 1 0,1 0 0,-1 0 0,0 0 0,0-1 0,0 1 0,0-1 0,1 1 0,-1-1 0,0 1 0,2 0 0,8 0 0,-1 1 0,1-1 0,-1-1 0,14 0 0,-18 0 0,8-1 0,0-1 0,-1 0 0,15-5 0,-13 4 0,32-5 0,21-3 0,-50 7 0,1 1 0,22-1 0,275 3 0,-148 2 0,-151 0 0,0 1 0,33 8 0,-9-1 0,2 0 0,-25-5 0,0-1 0,29 2 0,-27-5-1365,-2 0-5461</inkml:trace>
  <inkml:trace contextRef="#ctx0" brushRef="#br0" timeOffset="136503.96">1 441 24575,'1'-3'0,"1"0"0,0 1 0,0-1 0,0 1 0,0 0 0,1 0 0,-1 0 0,1 0 0,-1 0 0,1 0 0,0 1 0,2-2 0,7-5 0,-10 6 0,9-7 0,-1 0 0,2 1 0,-1 0 0,1 1 0,0 0 0,24-9 0,19-9 0,-10 4 0,-45 20 0,1 1 0,0 0 0,-1 0 0,1-1 0,0 1 0,-1 0 0,1 0 0,0 0 0,-1 0 0,1 0 0,0 0 0,-1 0 0,1 0 0,0 0 0,-1 0 0,1 0 0,0 0 0,-1 1 0,1-1 0,0 0 0,-1 0 0,1 1 0,-1-1 0,1 0 0,0 1 0,-1-1 0,1 1 0,-1-1 0,1 2 0,0-1 0,0 1 0,0 0 0,0-1 0,0 1 0,-1 0 0,1 0 0,-1 0 0,1-1 0,-1 1 0,0 4 0,1 2 0,-2 0 0,1 0 0,-1 0 0,-3 11 0,-2 5 0,1 1 0,1-1 0,2 0 0,-1 34 0,2-44 34,0 0-1,-1 0 0,-4 14 1,-4 29-1533,9-40-5327</inkml:trace>
  <inkml:trace contextRef="#ctx0" brushRef="#br0" timeOffset="136856.87">526 695 24575,'-4'0'0</inkml:trace>
  <inkml:trace contextRef="#ctx0" brushRef="#br0" timeOffset="138266.81">1134 233 24575,'-4'2'0,"0"-1"0,1 1 0,-1 0 0,0 0 0,1 1 0,0-1 0,-1 1 0,1 0 0,0 0 0,1 0 0,-5 5 0,5-6 0,-74 94 0,55-70 0,17-19 0,-1-1 0,-1 1 0,-10 8 0,-2 0 0,10-9 0,1 0 0,-1 0 0,2 0 0,-9 10 0,15-16 0,-1 1 0,1-1 0,0 1 0,-1-1 0,1 1 0,0-1 0,-1 1 0,1-1 0,0 1 0,0-1 0,0 1 0,0 0 0,-1-1 0,1 1 0,0-1 0,0 1 0,0 0 0,0-1 0,0 1 0,0-1 0,1 1 0,-1 0 0,0-1 0,0 1 0,0-1 0,0 1 0,1-1 0,-1 1 0,0-1 0,1 1 0,-1-1 0,0 1 0,1-1 0,-1 1 0,1-1 0,-1 1 0,0-1 0,1 0 0,-1 1 0,1-1 0,-1 0 0,1 1 0,0-1 0,-1 0 0,1 0 0,-1 0 0,1 1 0,-1-1 0,1 0 0,0 0 0,-1 0 0,1 0 0,0 0 0,42 4 0,-35-3 0,49 7 0,-37-4 0,36 2 0,200-5 89,-121-2-1543,-126 1-5372</inkml:trace>
  <inkml:trace contextRef="#ctx0" brushRef="#br0" timeOffset="139071.94">1261 273 24575,'0'7'0,"-1"-1"0,0 1 0,-1-1 0,1 0 0,-4 8 0,-4 23 0,6 53 0,4-66 0,-2 0 0,0 0 0,-6 26 0,-3 12-1365,8-44-5461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23:25:37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2653 24575,'30'0'0,"-13"1"0,0-1 0,26-4 0,-37 3 0,-1 0 0,1 0 0,-1-1 0,0 0 0,0 0 0,0 0 0,0-1 0,0 0 0,0 1 0,-1-2 0,9-6 0,8-8 0,41-28 0,-41 32 0,0-1 0,31-30 0,-22 11 0,-19 21 0,0 1 0,18-16 0,-8 7 0,-18 17 0,0 1 0,0-1 0,0 1 0,1 0 0,0 0 0,0 0 0,6-3 0,5-3 0,27-20 0,-2 2 0,-40 26 0,1 1 0,-1 0 0,1-1 0,0 1 0,-1 0 0,1-1 0,-1 1 0,1 0 0,0 0 0,-1-1 0,1 1 0,0 0 0,-1 0 0,1 0 0,0 0 0,-1 0 0,1 0 0,0 0 0,-1 0 0,1 0 0,-1 0 0,1 1 0,0-1 0,-1 0 0,1 0 0,0 0 0,0 1 0,0 0 0,0 0 0,-1 0 0,1 0 0,0 0 0,-1 0 0,1 0 0,0 1 0,-1-1 0,1 0 0,-1 0 0,0 0 0,1 0 0,-1 3 0,1 6 0,0 1 0,-3 20 0,2-22 0,0 101 0,-3 58 0,0-147 0,-1-1 0,-10 29 0,9-31 0,0 0 0,1 0 0,-3 28 0,8 39 0,-2 18 0,0-97-76,0-1 1,-1 1-1,1-1 0,-1 1 0,0-1 0,-1 0 0,1 0 0,-1 0 1,0 0-1,-1 0 0,1 0 0,-1-1 0,1 0 0,-1 0 1,-1 0-1,1 0 0,-6 3 0,0 1-6750</inkml:trace>
  <inkml:trace contextRef="#ctx0" brushRef="#br0" timeOffset="1134.48">924 3113 24575,'3'0'0,"2"4"0,3 1 0,1 3 0,2 0 0,2 0 0,3-3 0,-1-5 0,-3-7 0,-7-1 0,-9 0 0,-6 1 0,-6 3 0,-3 1 0,1 5 0,4 2-8191</inkml:trace>
  <inkml:trace contextRef="#ctx0" brushRef="#br0" timeOffset="2254.13">1513 2695 24575,'1'-4'0,"0"1"0,1-1 0,0 1 0,-1 0 0,1 0 0,0 0 0,0 0 0,1 0 0,-1 0 0,1 0 0,-1 1 0,7-5 0,5-7 0,8-10 0,1 1 0,1 1 0,1 1 0,41-26 0,-52 39 0,0 1 0,29-10 0,17-9 0,-45 18 0,0 1 0,0 0 0,0 1 0,30-8 0,-34 11 0,-1 0 0,1-1 0,-1-1 0,14-8 0,-13 7 0,0 0 0,0 1 0,16-5 0,-22 9 0,-1 0 0,1-1 0,0 0 0,-1 0 0,1 0 0,-1-1 0,0 1 0,0-1 0,0 0 0,5-4 0,-8 5 0,0 0 0,1 1 0,-1-1 0,0 0 0,0 0 0,0 0 0,0 0 0,0 0 0,0 0 0,0 0 0,-1 0 0,1 0 0,-1 0 0,0-1 0,0 1 0,1 0 0,-1 0 0,-1 0 0,1-1 0,0 1 0,0 0 0,-1 0 0,1 0 0,-1 0 0,-2-4 0,3 5 0,0 0 0,0 1 0,0-1 0,0 0 0,0 1 0,-1-1 0,1 0 0,0 1 0,-1-1 0,1 0 0,0 1 0,-1-1 0,1 0 0,-1 1 0,1-1 0,-1 1 0,1-1 0,-1 1 0,1-1 0,-1 1 0,0 0 0,1-1 0,-1 1 0,1 0 0,-1-1 0,0 1 0,1 0 0,-1 0 0,0 0 0,0-1 0,1 1 0,-1 0 0,0 0 0,0 0 0,1 0 0,-1 0 0,0 0 0,1 1 0,-2-1 0,0 1 0,1 0 0,0 0 0,0 0 0,-1 0 0,1 0 0,0 1 0,0-1 0,0 0 0,0 1 0,0-1 0,1 0 0,-1 1 0,0-1 0,1 1 0,-1 0 0,1-1 0,-1 3 0,-2 15 0,1 0 0,1 1 0,1 29 0,1-29 0,-1 0 0,-1 0 0,-4 28 0,-42 162 0,16-1 0,27-181 0,-2 1 0,-14 43 0,13-50 0,0 0 0,3-10 0,0 0 0,1 1 0,1 0 0,-2 16 0,1-7 0,0-1 0,-10 35 0,11-55-22,1-5 73,1-7-1445,0-2-5432</inkml:trace>
  <inkml:trace contextRef="#ctx0" brushRef="#br0" timeOffset="10700.91">4284 3282 24575,'0'-3'0,"1"0"0,-1 0 0,0 0 0,1 0 0,0 1 0,0-1 0,0 0 0,0 0 0,0 1 0,0-1 0,1 1 0,-1-1 0,1 1 0,0 0 0,2-4 0,4-1 0,0-1 0,17-10 0,4-4 0,-3 2 0,-19 15 0,-1 0 0,1 0 0,9-12 0,3-4 0,1-3 0,0 0 0,-1-1 0,17-31 0,-36 56 0,0 0 0,0-1 0,0 1 0,-1 0 0,1 0 0,0 0 0,0 0 0,0-1 0,0 1 0,1 0 0,-1 0 0,0 0 0,0 0 0,0 0 0,0-1 0,0 1 0,0 0 0,0 0 0,0 0 0,0 0 0,0 0 0,0 0 0,0-1 0,0 1 0,1 0 0,-1 0 0,0 0 0,0 0 0,0 0 0,0 0 0,0 0 0,0 0 0,1 0 0,-1-1 0,0 1 0,0 0 0,0 0 0,0 0 0,0 0 0,1 0 0,-1 0 0,0 0 0,0 0 0,0 0 0,0 0 0,1 0 0,-1 0 0,0 0 0,0 0 0,0 0 0,0 0 0,0 1 0,1-1 0,-1 0 0,0 0 0,0 0 0,0 0 0,0 0 0,0 0 0,0 0 0,1 0 0,-1 0 0,0 1 0,0-1 0,0 0 0,0 0 0,0 0 0,3 18 0,-3 30 0,0-44 0,-1 359 0,1-356-273,1 1 0,0 0 0,0 0 0,4 15 0,0-10-6553</inkml:trace>
  <inkml:trace contextRef="#ctx0" brushRef="#br0" timeOffset="11043.97">4829 3617 24575,'0'-3'0,"0"-5"0</inkml:trace>
  <inkml:trace contextRef="#ctx0" brushRef="#br0" timeOffset="12911.63">5103 3072 24575,'29'-10'0,"-15"4"0,25-8 0,-17 6 0,1 1 0,-1 1 0,26-4 0,-40 9 0,-1 0 0,1 1 0,0 0 0,-1 1 0,1-1 0,0 1 0,-1 1 0,1 0 0,-1 0 0,0 0 0,0 1 0,1 0 0,9 6 0,-1 0 0,-8-5 0,0 1 0,0 0 0,-1 1 0,12 9 0,-17-12 0,0-1 0,1 1 0,-1 1 0,0-1 0,0 0 0,-1 0 0,1 1 0,-1-1 0,0 1 0,1-1 0,-2 1 0,1 0 0,0-1 0,0 8 0,-1-11 0,1 15 0,-1-1 0,0 0 0,-2 17 0,1-26 0,0-1 0,0 0 0,0 0 0,0 1 0,-1-1 0,0 0 0,0 0 0,0-1 0,0 1 0,-1 0 0,1-1 0,-1 1 0,0-1 0,-5 5 0,-23 25 0,25-26 0,0 0 0,-1 0 0,0 0 0,-9 6 0,-9 3 0,-1-1 0,-46 20 0,52-26 0,1 2 0,-21 15 0,40-26 0,-1 0 0,1 0 0,0 0 0,-1 0 0,1 0 0,0 0 0,0 0 0,-1 1 0,1-1 0,0 0 0,0 0 0,-1 0 0,1 1 0,0-1 0,0 0 0,0 0 0,-1 0 0,1 1 0,0-1 0,0 0 0,0 0 0,0 1 0,0-1 0,0 0 0,-1 0 0,1 1 0,0-1 0,0 0 0,0 1 0,0-1 0,0 0 0,0 0 0,0 1 0,0-1 0,0 0 0,0 1 0,0-1 0,0 0 0,1 0 0,-1 1 0,14 4 0,25-4 0,-36-1 0,85-2 0,103 3 0,-170 3 0,0 0 0,0 1 0,0 2 0,23 10 0,20 5 0,-62-21 0,2 0 0,0 0 0,0 1 0,-1-1 0,1 1 0,0-1 0,0 1 0,5 4 0,-8-2-1365</inkml:trace>
  <inkml:trace contextRef="#ctx0" brushRef="#br0" timeOffset="14959.91">3969 300 24575,'1'-6'0,"0"0"0,1 0 0,0 1 0,0-1 0,0 1 0,1-1 0,-1 1 0,1 0 0,0 0 0,1 0 0,-1 0 0,1 0 0,6-4 0,10-18 0,-9 13 0,0 0 0,0 0 0,2 1 0,18-16 0,60-38 0,-55 42 0,-33 23 0,-1 0 0,1 0 0,-1 0 0,1 0 0,0 1 0,0-1 0,0 1 0,0 0 0,4-2 0,-6 3 0,-1 0 0,1 0 0,-1 0 0,1 0 0,-1 0 0,1 0 0,-1 0 0,1 1 0,-1-1 0,1 0 0,-1 0 0,1 0 0,-1 0 0,1 1 0,-1-1 0,1 0 0,-1 1 0,0-1 0,1 0 0,-1 1 0,0-1 0,1 1 0,6 19 0,-4 21 0,-5 74 0,0-37 0,2-55 0,0 0 0,-2 0 0,-9 42 0,9-52 40,0 1 0,0 27 0,2-28-411,-1-1 0,0 1-1,-4 15 1,1-15-6455</inkml:trace>
  <inkml:trace contextRef="#ctx0" brushRef="#br0" timeOffset="15494.75">4536 616 24575,'3'0'0,"-1"0"0,-3-4 0,-3 0 0</inkml:trace>
  <inkml:trace contextRef="#ctx0" brushRef="#br0" timeOffset="17077.05">4956 5 24575,'54'0'0,"59"1"0,-109 0 0,0-1 0,0 1 0,0 0 0,0 0 0,-1 1 0,1-1 0,0 1 0,-1 0 0,0 0 0,1 0 0,-1 0 0,0 1 0,0-1 0,0 1 0,0 0 0,-1 0 0,1 0 0,-1 0 0,1 0 0,-1 1 0,0-1 0,-1 1 0,1-1 0,0 1 0,-1 0 0,0-1 0,1 5 0,1 5 0,-1 0 0,0-1 0,0 1 0,-2 0 0,1 0 0,-4 25 0,2-31 0,-1-1 0,1 1 0,-1-1 0,-1 1 0,1-1 0,-1 0 0,-7 12 0,-31 37 0,11-17 0,28-35 0,-1 0 0,0 0 0,-1 0 0,1 0 0,0 0 0,-1-1 0,0 0 0,1 1 0,-1-1 0,0-1 0,0 1 0,0 0 0,0-1 0,0 0 0,-1 0 0,1 0 0,-6 0 0,-10 0 0,1 0 0,-32-4 0,21 1 0,93 1 0,48 1 0,-100 0 0,0 2 0,-1-1 0,1 1 0,-1 1 0,0 0 0,1 0 0,-2 1 0,12 6 0,-14-4 0,-1-1 0,0 1 0,0 0 0,-1 1 0,0-1 0,0 1 0,0 0 0,-1 0 0,0 0 0,0 1 0,-1 0 0,5 15 0,-7-19 0,-1-1 0,1 1 0,-1-1 0,1 1 0,-1-1 0,0 1 0,0-1 0,-1 1 0,1 0 0,-1-1 0,1 1 0,-1-1 0,0 0 0,-1 1 0,1-1 0,0 0 0,-1 0 0,0 1 0,0-1 0,0-1 0,0 1 0,0 0 0,-1 0 0,1-1 0,-1 1 0,1-1 0,-1 0 0,0 0 0,0 0 0,0 0 0,0 0 0,-1-1 0,1 0 0,-6 2 0,0 0 0,1 0 0,-1 0 0,1 1 0,0 0 0,0 0 0,1 1 0,-1 0 0,1 1 0,0-1 0,-7 9 0,10-11 4,0 0 0,0 0 1,0 0-1,0-1 0,0 1 0,0-1 0,-1 0 0,1-1 0,-1 1 0,0-1 1,0 0-1,1 0 0,-9 1 0,-7-1-181,-41-2-1,29-1-890,14 2-5758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23:24:05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44 24575,'-1'0'0,"0"0"0,0 1 0,0-1 0,0 0 0,0 1 0,0 0 0,0-1 0,1 1 0,-1-1 0,0 1 0,0 0 0,1-1 0,-1 1 0,0 0 0,1 0 0,-1 0 0,1-1 0,-1 1 0,1 0 0,-1 0 0,1 0 0,0 0 0,0 0 0,-1 0 0,1 0 0,0 0 0,0 2 0,-4 31 0,4-30 0,-14 125 0,7-62 0,6-50 0,-1 0 0,-1 0 0,0 0 0,-1 0 0,-7 19 0,6-20 0,0 1 0,0 0 0,-2 32 0,-3 8 0,7-39 0,0 0 0,2 1 0,1 20 0,0-22 0,0 0 0,-2-1 0,-5 34 0,0-16 0,3 0 0,0 0 0,2 0 0,5 57 0,-2-15 0,1-57 0,0 0 0,1 0 0,1 0 0,9 26 0,5 24 0,-15-50 0,1-1 0,1 1 0,1-1 0,0 0 0,17 32 0,-13-31 0,-1 1 0,0 0 0,-2 0 0,0 1 0,6 33 0,-7-16 0,-3-15 0,0 0 0,2-1 0,10 28 0,-6-24 0,-1-1 0,-2 1 0,7 51 0,-9-53 0,11 39 0,-9-43 0,-1 0 0,-1 0 0,2 23 0,-4-23 0,7 30 0,-5-31 0,-1-1 0,1 22 0,-4-23 0,0 0 0,-2 0 0,0 0 0,-7 29 0,7-42 0,1 0 0,1 0 0,-1 0 0,0 0 0,1 0 0,0 1 0,0-1 0,0 0 0,2 6 0,-2-8 0,1 0 0,-1-1 0,1 1 0,0-1 0,0 1 0,0-1 0,0 0 0,0 1 0,0-1 0,0 0 0,1 1 0,-1-1 0,0 0 0,1 0 0,-1 0 0,1 0 0,-1-1 0,1 1 0,-1 0 0,1 0 0,-1-1 0,1 1 0,0-1 0,-1 0 0,4 1 0,21 2 0,1-1 0,-1-2 0,37-3 0,8 0 0,453 3 0,-499 2 0,-1 1 0,0 1 0,0 1 0,0 1 0,23 10 0,37 8 0,65 21 0,-120-38 0,-12-3 0,1 0 0,-1-1 0,26 1 0,64-5 0,59 2 0,-152 1 0,1 1 0,-1 1 0,0 0 0,0 1 0,18 8 0,-20-7 0,0 0 0,1-2 0,0 0 0,0 0 0,0-1 0,18 2 0,9-3 0,46 8 0,-36-3 0,1-3 0,93-5 0,-53-1 0,-61 2 0,0 0 0,0 0 0,-1 2 0,49 9 0,-44-6 0,1-1 0,-1-1 0,0-2 0,38-4 0,5 1 0,2275 2 0,-2336-1 0,0 0 0,27-7 0,-25 4 0,-1 1 0,20-1 0,24 4 0,-34 1 0,0-2 0,0 0 0,49-10 0,-51 6 0,-1 2 0,1 1 0,0 1 0,35 3 0,45-2 0,-100-1 0,0 1 0,-1-1 0,1 0 0,-1 0 0,0 0 0,1-1 0,-1 1 0,0-1 0,0 0 0,0 0 0,0-1 0,0 1 0,0-1 0,-1 0 0,7-5 0,-6 3 0,-1 0 0,0 0 0,0 0 0,0 0 0,0-1 0,-1 1 0,0-1 0,0 0 0,-1 1 0,1-1 0,0-10 0,3-14 0,11-30 0,-10 37 0,0-1 0,5-47 0,-9 57 0,0-1 0,1 1 0,1 0 0,0 0 0,12-26 0,-9 25 0,-1 0 0,-1 0 0,0-1 0,3-21 0,2-23 0,-5 40 0,-2-1 0,2-26 0,-4 1 0,-2-1 0,-13-91 0,8 91 0,1-1 0,3 0 0,5-54 0,-1 11 0,-2 76 0,0-29 0,-1 0 0,-11-63 0,6 58 0,2 0 0,4-98 0,2 56 0,-2 68 0,-1 0 0,0 0 0,-10-42 0,6 43 0,-1 0 0,-1 1 0,-1 0 0,-16-32 0,20 44 0,0 0 0,1 0 0,0-1 0,0 0 0,1 1 0,1-1 0,-1 0 0,2 0 0,-1 0 0,2-12 0,-1 7 0,0 1 0,-2-1 0,-4-24 0,3 23 0,1 0 0,-2-31 0,4 31 0,-1-1 0,-5-22 0,5 36 0,0 0 0,-1 0 0,1 0 0,0 0 0,-1 1 0,0-1 0,1 1 0,-1-1 0,0 1 0,0 0 0,-1-1 0,1 1 0,0 0 0,-1 0 0,1 1 0,-1-1 0,1 1 0,-1-1 0,0 1 0,0 0 0,-5-2 0,-7-1 0,1 1 0,-1 0 0,-19-1 0,21 3 0,-27-2 0,-42 4 0,-29-2 0,54-9 0,42 6 0,-1 1 0,-22-1 0,-69-7 0,68 6 0,-46-1 0,60 5 0,-46-8 0,46 5 0,-42-2 0,-859 7 0,905 0 0,0 1 0,-24 5 0,23-3 0,-36 3 0,-427-6 0,235-3 0,-1304 2 0,1538-1 0,0 0 0,-27-7 0,25 4 0,1 1 0,-20-1 0,-434 3 0,228 3 0,-240-2 0,470-1 0,0 0 0,0-1 0,-16-5 0,-29-3 0,-68-11-1365,109 20-5461</inkml:trace>
  <inkml:trace contextRef="#ctx0" brushRef="#br0" timeOffset="2103.01">7459 443 24575,'-6'0'0,"0"1"0,0 0 0,0 0 0,0 1 0,0 0 0,1 0 0,-1 0 0,0 1 0,-8 5 0,-1 1 0,1 1 0,-15 13 0,3-1 0,-1-1 0,-1 0 0,-1-3 0,-37 19 0,-30 14 0,80-44 0,0 1 0,1 0 0,0 1 0,0 1 0,1 0 0,0 1 0,1 1 0,0 0 0,-14 17 0,21-22 0,-1 0 0,-1 0 0,1-1 0,-1 0 0,0 0 0,-15 8 0,15-10 0,0 1 0,0 0 0,1 1 0,-1-1 0,1 1 0,1 1 0,-1 0 0,-6 7 0,3 1 0,-2-2 0,-14 14 0,-5 7 0,25-28 0,0 1 0,1 0 0,0 0 0,0 1 0,-6 13 0,10-20 0,1 1 0,-1-1 0,1 0 0,0 1 0,-1-1 0,1 0 0,0 1 0,0-1 0,0 0 0,0 1 0,0-1 0,0 0 0,1 1 0,-1-1 0,0 0 0,1 1 0,-1-1 0,2 2 0,-1-1 0,0-1 0,1 1 0,-1-1 0,0 0 0,1 0 0,0 0 0,-1 1 0,1-1 0,0-1 0,-1 1 0,1 0 0,0 0 0,0-1 0,0 1 0,0-1 0,-1 1 0,3-1 0,10 2 0,0-1 0,25 0 0,-26-2 0,-1 1 0,1 1 0,24 4 0,10 8 0,-19-5 0,32 5 0,35 4 6,-47-8-506,86 6 1,-63-14 378,-15 0-709,84 10 1,30 10 490,-142-17 339,0-1 0,29-2 0,-31-1 0,0 1 0,40 7 0,-32-3 778,1 0 0,1-3 0,39-1 0,-75-1-851,-3-1-70,-1 1-1,0-1 0,1 0 1,-1 0-1,1 0 1,-1-1-1,1 1 1,-5-4-1,-1-4-6682</inkml:trace>
  <inkml:trace contextRef="#ctx0" brushRef="#br0" timeOffset="3134.3">7522 359 24575,'0'21'0,"1"-1"0,2 1 0,5 29 0,-2-14 0,-2 1 0,-2-1 0,-4 66 0,1-24 0,1 299 0,-2-357 0,0-1 0,-1-1 0,-1 1 0,-7 22 0,5-21 0,2-1 0,-1 1 0,-1 35 0,4-26 0,-7 33 0,5-33 0,-2 40 0,7 498-1365,-1-549-5461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23:23:59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24575,'74'-2'0,"84"4"0,-113 4 0,44 12 0,7 0 0,-88-17 0,-1 1 0,1-1 0,-1 1 0,1 1 0,-1-1 0,0 1 0,0 0 0,0 1 0,0 0 0,-1 0 0,1 0 0,-1 1 0,0 0 0,-1 0 0,1 1 0,-1-1 0,0 1 0,0 0 0,-1 1 0,0-1 0,7 14 0,-5-3 0,-1 0 0,-1 0 0,0 0 0,-1 0 0,-1 1 0,0-1 0,-2 32 0,0-35 0,-1 1 0,0-1 0,-4 21 0,3-30 0,0 1 0,0-1 0,0 1 0,-1-1 0,1 0 0,-1 0 0,0 0 0,-1 0 0,1-1 0,-1 1 0,-6 5 0,0-1 0,0 1 0,-1-2 0,1 1 0,-1-2 0,-1 1 0,0-2 0,0 1 0,-14 4 0,-19 12 0,38-18 0,0-1 0,0 0 0,-1-1 0,1 1 0,-1-1 0,1-1 0,-13 3 0,-36 3 0,22-2 0,-55 2 0,545-9 0,-452 1 0,0 0 0,1 0 0,-1 0 0,0 0 0,0 1 0,0 0 0,1 0 0,-1 0 0,0 0 0,0 0 0,0 1 0,0 0 0,-1 0 0,1 0 0,0 0 0,-1 1 0,1-1 0,-1 1 0,0 0 0,0 0 0,0 0 0,0 0 0,-1 1 0,1-1 0,-1 1 0,0 0 0,0-1 0,3 8 0,7 27 0,0 0 0,7 53 0,-10-51 0,-6-29 0,0 1 0,1 21 0,-4-29 0,0 0 0,0 0 0,0 0 0,-1 0 0,0 0 0,0 0 0,0 0 0,0 0 0,0 0 0,-1-1 0,0 1 0,-2 4 0,-3 4 0,-1-1 0,0 1 0,-16 14 0,19-21 0,-1 0 0,1-1 0,-1 0 0,0-1 0,0 1 0,0-1 0,-1 0 0,-12 4 0,-30 11 0,38-13 0,-1 0 0,-1-1 0,1-1 0,-1 1 0,-22 1 0,-109-6 0,-27 2 0,137 7-1365,21-4-5461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23:23:56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1 24575,'0'29'0,"1"1"0,-2-1 0,0 0 0,-11 52 0,6-48 0,2 1 0,2 0 0,1-1 0,4 42 0,-1 2 0,-2-52 0,0-1 0,-1 1 0,-2 0 0,0 0 0,-13 42 0,4-22 0,-12 80 0,21-104 0,2 35 0,1-41 0,0 1 0,-1 0 0,0-1 0,-6 22 0,-8 43 0,4-18 0,6-26 0,1-1 0,2 1 0,4 65 0,0-22 0,-2 404 0,1-467 0,0 0 0,7 27 0,-4-26 0,-1 1 0,1 18 0,-4-22 0,1 10 0,0 0 0,1 0 0,6 25 0,-4-31 0,-2 1 0,0-1 0,-2 32 0,-1-33 0,2 1 0,0-1 0,0 0 0,6 23 0,7 37 0,-10-51 0,8 30 0,-11-53 0,0-1 0,0 0 0,0 1 0,1-1 0,-1 0 0,0 0 0,1 0 0,0 0 0,-1 0 0,1 0 0,0-1 0,0 1 0,0 0 0,0-1 0,0 1 0,0-1 0,1 0 0,-1 0 0,0 0 0,1 0 0,-1 0 0,0-1 0,1 1 0,4 0 0,7 0 0,0 0 0,-1 0 0,22-4 0,-12 2 0,1 0 0,0 1 0,0 0 0,-1 2 0,39 8 0,-31-5 0,0-1 0,0-1 0,0-2 0,41-3 0,-3 0 0,-54 1 0,1-1 0,-1-1 0,0 0 0,29-10 0,-29 8 0,1 1 0,0 0 0,0 1 0,25-2 0,559 4 0,-275 3 0,-285-2 0,7-1 0,0 2 0,72 11 0,-91-8 0,1-1 0,48-3 0,18 2 0,-38 8 0,-42-6 0,1-1 0,22 1 0,-13-3 0,-1 1 0,41 8 0,39 11 0,-72-16 0,1-2 0,-1 0 0,65-5 0,-25 0 0,-53 2 0,0 1 0,0 1 0,37 8 0,-30-5 0,0-2 0,0-1 0,0-1 0,40-3 0,-28 0 0,39 4 0,-50 2 0,-1 2 0,48 15 0,-33-8 0,-18-7 0,1-2 0,45 3 0,-38-4 0,-7 0 0,0 2 0,24 7 0,-29-6 0,1-1 0,0-1 0,35 2 0,242-6 0,-131-1 0,-150 0 0,0 0 0,27-7 0,-26 4 0,1 1 0,18-1 0,68 5 0,44-2 0,-91-9 0,-42 6 0,0 1 0,24-1 0,-23 3 0,9 1 0,0-2 0,44-7 0,35-13 0,-78 17 0,0 2 0,0 1 0,1 1 0,37 4 0,-26-2 0,41-2 0,-61-2 0,1-1 0,31-10 0,-32 9 0,0 0 0,29-5 0,-36 9 0,1 0 0,-1-1 0,13-4 0,-22 5 0,1 0 0,-1 0 0,1 0 0,-1 0 0,1 0 0,-1-1 0,0 1 0,0-1 0,0 1 0,0-1 0,0 0 0,0 0 0,0 0 0,0 0 0,-1 0 0,1 0 0,-1-1 0,1 1 0,0-4 0,7-24 0,-6 21 0,-1-1 0,1 1 0,1 0 0,0 0 0,0 0 0,8-12 0,-7 14 0,-1-1 0,0 0 0,0 0 0,-1 0 0,0-1 0,3-12 0,-3 8 0,1 1 0,7-15 0,2 2 0,-3 5 0,0 0 0,-1-1 0,11-41 0,-17 52 0,0 1 0,1-1 0,0 1 0,1 0 0,7-12 0,-8 14 0,1 0 0,-1-1 0,0 0 0,-1 0 0,0 0 0,0 0 0,3-17 0,-4 9 0,2 0 0,0 0 0,1 0 0,1 0 0,0 1 0,11-19 0,-12 23 0,0 1 0,-1-1 0,-1 0 0,3-11 0,-4 11 0,1 0 0,0 1 0,7-15 0,-4 13 0,1-1 0,-2 1 0,0-1 0,0 0 0,-1 0 0,-1-1 0,0 1 0,-1-1 0,1-15 0,-5-246 0,1 259 0,-1 0 0,-1 0 0,0 0 0,-1 0 0,-1 1 0,-8-19 0,6 17 0,1 1 0,1-1 0,0 0 0,2-1 0,-3-20 0,5-3 0,1 26 0,0 0 0,-1 0 0,0 0 0,-1 0 0,-1 1 0,-9-28 0,-11-22 0,10 27 0,-20-38 0,29 65 0,1 0 0,0 0 0,0 0 0,1-1 0,1 1 0,-1-1 0,2 0 0,-1 1 0,2-16 0,0 11 0,-1 1 0,-1-1 0,0 1 0,-4-19 0,-16-36 0,13 47 0,1 0 0,1-1 0,1 0 0,1 0 0,-1-34 0,4 40 0,-1 0 0,-5-25 0,3 24 0,-2-35 0,7 16 0,0-26 0,-1 59 0,-1 1 0,1-1 0,-1 0 0,0 0 0,0 1 0,0-1 0,0 0 0,-1 1 0,1 0 0,-1-1 0,0 1 0,-4-5 0,4 5 0,-1 1 0,1 0 0,-1 1 0,0-1 0,1 0 0,-1 1 0,0 0 0,0-1 0,0 1 0,-1 0 0,1 1 0,0-1 0,0 0 0,-6 1 0,-50 1 0,38 0 0,8-1 0,-15 2 0,0-1 0,-1-2 0,1-1 0,-45-9 0,42 6 0,0 1 0,0 1 0,0 2 0,-40 4 0,1-1 0,-1547-3 0,1601 1 0,0-2 0,-27-6 0,26 4 0,-1 1 0,-18-1 0,-436 3 0,229 3 0,-1185-2 0,1412 1 0,0 0 0,-27 7 0,26-4 0,0-1 0,-20 1 0,-434-3 0,227-3 0,222 2-113,10 0-96,-1-1 1,0 2-1,1 0 0,-1 0 1,-19 6-1,19-2-6617</inkml:trace>
</inkml:ink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7909acd-fba9-4686-bfaa-6662ca569812" xsi:nil="true"/>
    <Schreibfehlerkorrigiert xmlns="b08028b5-6ec9-480c-8dc2-ee96f29b292e" xsi:nil="true"/>
    <lcf76f155ced4ddcb4097134ff3c332f xmlns="b08028b5-6ec9-480c-8dc2-ee96f29b292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F03B48A825F864CB86390A26CFA1C7F" ma:contentTypeVersion="17" ma:contentTypeDescription="Ein neues Dokument erstellen." ma:contentTypeScope="" ma:versionID="280c44f5ca0781e34190da14c0583c31">
  <xsd:schema xmlns:xsd="http://www.w3.org/2001/XMLSchema" xmlns:xs="http://www.w3.org/2001/XMLSchema" xmlns:p="http://schemas.microsoft.com/office/2006/metadata/properties" xmlns:ns2="b08028b5-6ec9-480c-8dc2-ee96f29b292e" xmlns:ns3="57909acd-fba9-4686-bfaa-6662ca569812" targetNamespace="http://schemas.microsoft.com/office/2006/metadata/properties" ma:root="true" ma:fieldsID="f8cba86dfc687702dad15cf30b7c72fb" ns2:_="" ns3:_="">
    <xsd:import namespace="b08028b5-6ec9-480c-8dc2-ee96f29b292e"/>
    <xsd:import namespace="57909acd-fba9-4686-bfaa-6662ca569812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3:SharedWithUsers" minOccurs="0"/>
                <xsd:element ref="ns3:SharedWithDetails" minOccurs="0"/>
                <xsd:element ref="ns2:Schreibfehlerkorrigier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8028b5-6ec9-480c-8dc2-ee96f29b292e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Bildmarkierungen" ma:readOnly="false" ma:fieldId="{5cf76f15-5ced-4ddc-b409-7134ff3c332f}" ma:taxonomyMulti="true" ma:sspId="97a76fb2-59e5-4c6f-815f-b4b8dce964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Schreibfehlerkorrigiert" ma:index="23" nillable="true" ma:displayName="Schreibfehler korrigiert" ma:description="Schreibfehler in der Doku korrigiert und kurz aktualisiert. Originale Doku vor 08:10 abgegeben. :)" ma:format="Dropdown" ma:internalName="Schreibfehlerkorrigiert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909acd-fba9-4686-bfaa-6662ca569812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5c101b7c-253d-4f1a-b9e8-8fef6b19531c}" ma:internalName="TaxCatchAll" ma:showField="CatchAllData" ma:web="57909acd-fba9-4686-bfaa-6662ca5698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5F985C-2018-423A-9B0F-75993ACE4C0D}">
  <ds:schemaRefs>
    <ds:schemaRef ds:uri="http://schemas.microsoft.com/office/2006/metadata/properties"/>
    <ds:schemaRef ds:uri="http://schemas.microsoft.com/office/infopath/2007/PartnerControls"/>
    <ds:schemaRef ds:uri="57909acd-fba9-4686-bfaa-6662ca569812"/>
    <ds:schemaRef ds:uri="b08028b5-6ec9-480c-8dc2-ee96f29b292e"/>
  </ds:schemaRefs>
</ds:datastoreItem>
</file>

<file path=customXml/itemProps2.xml><?xml version="1.0" encoding="utf-8"?>
<ds:datastoreItem xmlns:ds="http://schemas.openxmlformats.org/officeDocument/2006/customXml" ds:itemID="{A72F7EEC-47F1-40A2-8FB5-72CCE8020B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E7915F-C843-47A3-90EE-61ED8F654CB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26115CC-377E-4A00-9DB7-8A0587CA4A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8028b5-6ec9-480c-8dc2-ee96f29b292e"/>
    <ds:schemaRef ds:uri="57909acd-fba9-4686-bfaa-6662ca5698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2e1fccfb-80ca-4fe1-a574-1516544edb53}" enabled="1" method="Standard" siteId="{364e5b87-c1c7-420d-9bee-c35d19b557a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KNW_Loesungsblaetter_2005-06-10.dot</Template>
  <TotalTime>0</TotalTime>
  <Pages>16</Pages>
  <Words>962</Words>
  <Characters>6458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Vorlage Lösungsblatt</vt:lpstr>
    </vt:vector>
  </TitlesOfParts>
  <Company>Professional Services</Company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Vorlage Lösungsblatt</dc:title>
  <dc:subject/>
  <dc:creator>ugo.merk.i-ch</dc:creator>
  <cp:keywords/>
  <cp:lastModifiedBy>Notter Rino, GHR-OSA-NEX-24</cp:lastModifiedBy>
  <cp:revision>61</cp:revision>
  <cp:lastPrinted>2009-09-07T09:22:00Z</cp:lastPrinted>
  <dcterms:created xsi:type="dcterms:W3CDTF">2023-12-19T09:40:00Z</dcterms:created>
  <dcterms:modified xsi:type="dcterms:W3CDTF">2024-01-30T10:47:00Z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Jahr">
    <vt:lpwstr>2000</vt:lpwstr>
  </property>
  <property fmtid="{D5CDD505-2E9C-101B-9397-08002B2CF9AE}" pid="3" name="APArt">
    <vt:lpwstr>Berufsprüfung</vt:lpwstr>
  </property>
  <property fmtid="{D5CDD505-2E9C-101B-9397-08002B2CF9AE}" pid="4" name="APFach">
    <vt:lpwstr>Fach 3 - Umwelt, Gesellschaft, Wirtschaft, Unternehmen und Verwaltung</vt:lpwstr>
  </property>
  <property fmtid="{D5CDD505-2E9C-101B-9397-08002B2CF9AE}" pid="5" name="APTeil">
    <vt:lpwstr>Teil 1</vt:lpwstr>
  </property>
  <property fmtid="{D5CDD505-2E9C-101B-9397-08002B2CF9AE}" pid="6" name="APFachN">
    <vt:lpwstr>Fach 3</vt:lpwstr>
  </property>
  <property fmtid="{D5CDD505-2E9C-101B-9397-08002B2CF9AE}" pid="7" name="APFachT">
    <vt:lpwstr>Umwelt, Gesellschaft, Wirtschaft, Unternehmen und Verwaltung</vt:lpwstr>
  </property>
  <property fmtid="{D5CDD505-2E9C-101B-9397-08002B2CF9AE}" pid="8" name="AAufgNr">
    <vt:lpwstr>1</vt:lpwstr>
  </property>
  <property fmtid="{D5CDD505-2E9C-101B-9397-08002B2CF9AE}" pid="9" name="AAufgBes">
    <vt:lpwstr>Führungsinformationssystem</vt:lpwstr>
  </property>
  <property fmtid="{D5CDD505-2E9C-101B-9397-08002B2CF9AE}" pid="10" name="ATAufgAPunkte">
    <vt:lpwstr>15</vt:lpwstr>
  </property>
  <property fmtid="{D5CDD505-2E9C-101B-9397-08002B2CF9AE}" pid="11" name="ATAufgBPunkte">
    <vt:lpwstr>15</vt:lpwstr>
  </property>
  <property fmtid="{D5CDD505-2E9C-101B-9397-08002B2CF9AE}" pid="12" name="ATAufgCPunkte">
    <vt:lpwstr>20</vt:lpwstr>
  </property>
  <property fmtid="{D5CDD505-2E9C-101B-9397-08002B2CF9AE}" pid="13" name="ATAufgDPunkte">
    <vt:lpwstr>-</vt:lpwstr>
  </property>
  <property fmtid="{D5CDD505-2E9C-101B-9397-08002B2CF9AE}" pid="14" name="ATAufgEPunkte">
    <vt:lpwstr>-</vt:lpwstr>
  </property>
  <property fmtid="{D5CDD505-2E9C-101B-9397-08002B2CF9AE}" pid="15" name="ATAufgFPunkte">
    <vt:lpwstr>-</vt:lpwstr>
  </property>
  <property fmtid="{D5CDD505-2E9C-101B-9397-08002B2CF9AE}" pid="16" name="ATAufgGPunkte">
    <vt:lpwstr>-</vt:lpwstr>
  </property>
  <property fmtid="{D5CDD505-2E9C-101B-9397-08002B2CF9AE}" pid="17" name="ATAufgHPunkte">
    <vt:lpwstr>-</vt:lpwstr>
  </property>
  <property fmtid="{D5CDD505-2E9C-101B-9397-08002B2CF9AE}" pid="18" name="ATAufgIPunkte">
    <vt:lpwstr>-</vt:lpwstr>
  </property>
  <property fmtid="{D5CDD505-2E9C-101B-9397-08002B2CF9AE}" pid="19" name="ATAufgJPunkte">
    <vt:lpwstr>-</vt:lpwstr>
  </property>
  <property fmtid="{D5CDD505-2E9C-101B-9397-08002B2CF9AE}" pid="20" name="ATAufgKPunkte">
    <vt:lpwstr>-</vt:lpwstr>
  </property>
  <property fmtid="{D5CDD505-2E9C-101B-9397-08002B2CF9AE}" pid="21" name="ATAufgLPunkte">
    <vt:lpwstr>-</vt:lpwstr>
  </property>
  <property fmtid="{D5CDD505-2E9C-101B-9397-08002B2CF9AE}" pid="22" name="AAufgPunkte">
    <vt:lpwstr>50</vt:lpwstr>
  </property>
  <property fmtid="{D5CDD505-2E9C-101B-9397-08002B2CF9AE}" pid="23" name="ATAufgAText">
    <vt:lpwstr>Teilaufgabe a)</vt:lpwstr>
  </property>
  <property fmtid="{D5CDD505-2E9C-101B-9397-08002B2CF9AE}" pid="24" name="ATAufgBText">
    <vt:lpwstr>Teilaufgabe b)</vt:lpwstr>
  </property>
  <property fmtid="{D5CDD505-2E9C-101B-9397-08002B2CF9AE}" pid="25" name="ATAufgCText">
    <vt:lpwstr>Teilaufgabe c)</vt:lpwstr>
  </property>
  <property fmtid="{D5CDD505-2E9C-101B-9397-08002B2CF9AE}" pid="26" name="ATAufgDText">
    <vt:lpwstr>Teilaufgabe d)</vt:lpwstr>
  </property>
  <property fmtid="{D5CDD505-2E9C-101B-9397-08002B2CF9AE}" pid="27" name="ATAufgEText">
    <vt:lpwstr>Teilaufgabe e)</vt:lpwstr>
  </property>
  <property fmtid="{D5CDD505-2E9C-101B-9397-08002B2CF9AE}" pid="28" name="ATAufgFText">
    <vt:lpwstr>Teilaufgabe f)</vt:lpwstr>
  </property>
  <property fmtid="{D5CDD505-2E9C-101B-9397-08002B2CF9AE}" pid="29" name="ATAufgGText">
    <vt:lpwstr>Teilaufgabe g)</vt:lpwstr>
  </property>
  <property fmtid="{D5CDD505-2E9C-101B-9397-08002B2CF9AE}" pid="30" name="ATAufgHText">
    <vt:lpwstr>Teilaufgabe h)</vt:lpwstr>
  </property>
  <property fmtid="{D5CDD505-2E9C-101B-9397-08002B2CF9AE}" pid="31" name="ATAufgIText">
    <vt:lpwstr>Teilaufgabe i)</vt:lpwstr>
  </property>
  <property fmtid="{D5CDD505-2E9C-101B-9397-08002B2CF9AE}" pid="32" name="ATAufgJText">
    <vt:lpwstr>Teilaufgabe j)</vt:lpwstr>
  </property>
  <property fmtid="{D5CDD505-2E9C-101B-9397-08002B2CF9AE}" pid="33" name="ATAufgKText">
    <vt:lpwstr>Teilaufgabe k)</vt:lpwstr>
  </property>
  <property fmtid="{D5CDD505-2E9C-101B-9397-08002B2CF9AE}" pid="34" name="ATAufgLText">
    <vt:lpwstr>Teilaufgabe l)</vt:lpwstr>
  </property>
  <property fmtid="{D5CDD505-2E9C-101B-9397-08002B2CF9AE}" pid="35" name="ATitel">
    <vt:lpwstr>für Informatikerinnen und Informatiker</vt:lpwstr>
  </property>
  <property fmtid="{D5CDD505-2E9C-101B-9397-08002B2CF9AE}" pid="36" name="AAufgText">
    <vt:lpwstr>Aufgabe</vt:lpwstr>
  </property>
  <property fmtid="{D5CDD505-2E9C-101B-9397-08002B2CF9AE}" pid="37" name="AGesPunkteText">
    <vt:lpwstr>Gesamtpunkte</vt:lpwstr>
  </property>
  <property fmtid="{D5CDD505-2E9C-101B-9397-08002B2CF9AE}" pid="38" name="AAusgangslage">
    <vt:lpwstr>Ausgangslage</vt:lpwstr>
  </property>
  <property fmtid="{D5CDD505-2E9C-101B-9397-08002B2CF9AE}" pid="39" name="ATPunkteText">
    <vt:lpwstr>Punkte</vt:lpwstr>
  </property>
  <property fmtid="{D5CDD505-2E9C-101B-9397-08002B2CF9AE}" pid="40" name="ATLoesAText">
    <vt:lpwstr>Lösungsblatt Teilaufgabe a)</vt:lpwstr>
  </property>
  <property fmtid="{D5CDD505-2E9C-101B-9397-08002B2CF9AE}" pid="41" name="ATLoesBText">
    <vt:lpwstr>Lösungsblatt Teilaufgabe b)</vt:lpwstr>
  </property>
  <property fmtid="{D5CDD505-2E9C-101B-9397-08002B2CF9AE}" pid="42" name="ATLoesCText">
    <vt:lpwstr>Lösungsblatt Teilaufgabe c)</vt:lpwstr>
  </property>
  <property fmtid="{D5CDD505-2E9C-101B-9397-08002B2CF9AE}" pid="43" name="ATLoesDText">
    <vt:lpwstr>Lösungsblatt Teilaufgabe d)</vt:lpwstr>
  </property>
  <property fmtid="{D5CDD505-2E9C-101B-9397-08002B2CF9AE}" pid="44" name="ATLoesEText">
    <vt:lpwstr>Lösungsblatt Teilaufgabe e)</vt:lpwstr>
  </property>
  <property fmtid="{D5CDD505-2E9C-101B-9397-08002B2CF9AE}" pid="45" name="ATLoesFText">
    <vt:lpwstr>Lösungsblatt Teilaufgabe f)</vt:lpwstr>
  </property>
  <property fmtid="{D5CDD505-2E9C-101B-9397-08002B2CF9AE}" pid="46" name="ATLoesGText">
    <vt:lpwstr>Lösungsblatt Teilaufgabe g)</vt:lpwstr>
  </property>
  <property fmtid="{D5CDD505-2E9C-101B-9397-08002B2CF9AE}" pid="47" name="ATLoesHText">
    <vt:lpwstr>Lösungsblatt Teilaufgabe h)</vt:lpwstr>
  </property>
  <property fmtid="{D5CDD505-2E9C-101B-9397-08002B2CF9AE}" pid="48" name="ATLoesIText">
    <vt:lpwstr>Lösungsblatt Teilaufgabe i)</vt:lpwstr>
  </property>
  <property fmtid="{D5CDD505-2E9C-101B-9397-08002B2CF9AE}" pid="49" name="ATLoesJText">
    <vt:lpwstr>Lösungsblatt Teilaufgabe j)</vt:lpwstr>
  </property>
  <property fmtid="{D5CDD505-2E9C-101B-9397-08002B2CF9AE}" pid="50" name="ATLoesKText">
    <vt:lpwstr>Lösungsblatt Teilaufgabe k)</vt:lpwstr>
  </property>
  <property fmtid="{D5CDD505-2E9C-101B-9397-08002B2CF9AE}" pid="51" name="ATLoesLText">
    <vt:lpwstr>Lösungsblatt Teilaufgabe l)</vt:lpwstr>
  </property>
  <property fmtid="{D5CDD505-2E9C-101B-9397-08002B2CF9AE}" pid="52" name="ATabelleArt">
    <vt:lpwstr>0</vt:lpwstr>
  </property>
  <property fmtid="{D5CDD505-2E9C-101B-9397-08002B2CF9AE}" pid="53" name="ATBspAText">
    <vt:lpwstr>Beispiellösung Teilaufgabe a)</vt:lpwstr>
  </property>
  <property fmtid="{D5CDD505-2E9C-101B-9397-08002B2CF9AE}" pid="54" name="ATBspBText">
    <vt:lpwstr>Beispiellösung Teilaufgabe b)</vt:lpwstr>
  </property>
  <property fmtid="{D5CDD505-2E9C-101B-9397-08002B2CF9AE}" pid="55" name="ATBspCText">
    <vt:lpwstr>Beispiellösung Teilaufgabe c)</vt:lpwstr>
  </property>
  <property fmtid="{D5CDD505-2E9C-101B-9397-08002B2CF9AE}" pid="56" name="ATBspDText">
    <vt:lpwstr>Beispiellösung Teilaufgabe d)</vt:lpwstr>
  </property>
  <property fmtid="{D5CDD505-2E9C-101B-9397-08002B2CF9AE}" pid="57" name="ATBspEText">
    <vt:lpwstr>Beispiellösung Teilaufgabe e)</vt:lpwstr>
  </property>
  <property fmtid="{D5CDD505-2E9C-101B-9397-08002B2CF9AE}" pid="58" name="ATBspFText">
    <vt:lpwstr>Beispiellösung Teilaufgabe f)</vt:lpwstr>
  </property>
  <property fmtid="{D5CDD505-2E9C-101B-9397-08002B2CF9AE}" pid="59" name="ATBspGText">
    <vt:lpwstr>Beispiellösung Teilaufgabe g)</vt:lpwstr>
  </property>
  <property fmtid="{D5CDD505-2E9C-101B-9397-08002B2CF9AE}" pid="60" name="ATBspHText">
    <vt:lpwstr>Beispiellösung Teilaufgabe h)</vt:lpwstr>
  </property>
  <property fmtid="{D5CDD505-2E9C-101B-9397-08002B2CF9AE}" pid="61" name="ATBspIText">
    <vt:lpwstr>Beispiellösung Teilaufgabe i)</vt:lpwstr>
  </property>
  <property fmtid="{D5CDD505-2E9C-101B-9397-08002B2CF9AE}" pid="62" name="ATBspJText">
    <vt:lpwstr>Beispiellösung Teilaufgabe j)</vt:lpwstr>
  </property>
  <property fmtid="{D5CDD505-2E9C-101B-9397-08002B2CF9AE}" pid="63" name="ATBspKText">
    <vt:lpwstr>Beispiellösung Teilaufgabe k)</vt:lpwstr>
  </property>
  <property fmtid="{D5CDD505-2E9C-101B-9397-08002B2CF9AE}" pid="64" name="ATBspLText">
    <vt:lpwstr>Beispiellösung Teilaufgabe l)</vt:lpwstr>
  </property>
  <property fmtid="{D5CDD505-2E9C-101B-9397-08002B2CF9AE}" pid="65" name="ATKVAText">
    <vt:lpwstr>Korrekturvereinbarung Teilaufgabe a)</vt:lpwstr>
  </property>
  <property fmtid="{D5CDD505-2E9C-101B-9397-08002B2CF9AE}" pid="66" name="ATKVBText">
    <vt:lpwstr>Korrekturvereinbarung Teilaufgabe b)</vt:lpwstr>
  </property>
  <property fmtid="{D5CDD505-2E9C-101B-9397-08002B2CF9AE}" pid="67" name="ATKVCText">
    <vt:lpwstr>Korrekturvereinbarung Teilaufgabe c)</vt:lpwstr>
  </property>
  <property fmtid="{D5CDD505-2E9C-101B-9397-08002B2CF9AE}" pid="68" name="ATKVDText">
    <vt:lpwstr>Korrekturvereinbarung Teilaufgabe d)</vt:lpwstr>
  </property>
  <property fmtid="{D5CDD505-2E9C-101B-9397-08002B2CF9AE}" pid="69" name="ATKVEText">
    <vt:lpwstr>Korrekturvereinbarung Teilaufgabe e)</vt:lpwstr>
  </property>
  <property fmtid="{D5CDD505-2E9C-101B-9397-08002B2CF9AE}" pid="70" name="ATKVFText">
    <vt:lpwstr>Korrekturvereinbarung Teilaufgabe f)</vt:lpwstr>
  </property>
  <property fmtid="{D5CDD505-2E9C-101B-9397-08002B2CF9AE}" pid="71" name="ATKVGText">
    <vt:lpwstr>Korrekturvereinbarung Teilaufgabe g)</vt:lpwstr>
  </property>
  <property fmtid="{D5CDD505-2E9C-101B-9397-08002B2CF9AE}" pid="72" name="ATKVHText">
    <vt:lpwstr>Korrekturvereinbarung Teilaufgabe h)</vt:lpwstr>
  </property>
  <property fmtid="{D5CDD505-2E9C-101B-9397-08002B2CF9AE}" pid="73" name="ATKVIText">
    <vt:lpwstr>Korrekturvereinbarung Teilaufgabe i)</vt:lpwstr>
  </property>
  <property fmtid="{D5CDD505-2E9C-101B-9397-08002B2CF9AE}" pid="74" name="ATKVJText">
    <vt:lpwstr>Korrekturvereinbarung Teilaufgabe j)</vt:lpwstr>
  </property>
  <property fmtid="{D5CDD505-2E9C-101B-9397-08002B2CF9AE}" pid="75" name="ATKVKText">
    <vt:lpwstr>Korrekturvereinbarung Teilaufgabe k)</vt:lpwstr>
  </property>
  <property fmtid="{D5CDD505-2E9C-101B-9397-08002B2CF9AE}" pid="76" name="ATKVLText">
    <vt:lpwstr>Korrekturvereinbarung Teilaufgabe l)</vt:lpwstr>
  </property>
  <property fmtid="{D5CDD505-2E9C-101B-9397-08002B2CF9AE}" pid="77" name="ATKTAText">
    <vt:lpwstr>Korrekturtabelle Teilaufgabe a)</vt:lpwstr>
  </property>
  <property fmtid="{D5CDD505-2E9C-101B-9397-08002B2CF9AE}" pid="78" name="ATKTBText">
    <vt:lpwstr>Korrekturtabelle Teilaufgabe b)</vt:lpwstr>
  </property>
  <property fmtid="{D5CDD505-2E9C-101B-9397-08002B2CF9AE}" pid="79" name="ATKTCText">
    <vt:lpwstr>Korrekturtabelle Teilaufgabe c)</vt:lpwstr>
  </property>
  <property fmtid="{D5CDD505-2E9C-101B-9397-08002B2CF9AE}" pid="80" name="ATKTDText">
    <vt:lpwstr>Korrekturtabelle Teilaufgabe d)</vt:lpwstr>
  </property>
  <property fmtid="{D5CDD505-2E9C-101B-9397-08002B2CF9AE}" pid="81" name="ATKTEText">
    <vt:lpwstr>Korrekturtabelle Teilaufgabe e)</vt:lpwstr>
  </property>
  <property fmtid="{D5CDD505-2E9C-101B-9397-08002B2CF9AE}" pid="82" name="ATKTFText">
    <vt:lpwstr>Korrekturtabelle Teilaufgabe f)</vt:lpwstr>
  </property>
  <property fmtid="{D5CDD505-2E9C-101B-9397-08002B2CF9AE}" pid="83" name="ATKTGText">
    <vt:lpwstr>Korrekturtabelle Teilaufgabe g)</vt:lpwstr>
  </property>
  <property fmtid="{D5CDD505-2E9C-101B-9397-08002B2CF9AE}" pid="84" name="ATKTHText">
    <vt:lpwstr>Korrekturtabelle Teilaufgabe h)</vt:lpwstr>
  </property>
  <property fmtid="{D5CDD505-2E9C-101B-9397-08002B2CF9AE}" pid="85" name="ATKTIText">
    <vt:lpwstr>Korrekturtabelle Teilaufgabe i)</vt:lpwstr>
  </property>
  <property fmtid="{D5CDD505-2E9C-101B-9397-08002B2CF9AE}" pid="86" name="ATKTJText">
    <vt:lpwstr>Korrekturtabelle Teilaufgabe j)</vt:lpwstr>
  </property>
  <property fmtid="{D5CDD505-2E9C-101B-9397-08002B2CF9AE}" pid="87" name="ATKTKText">
    <vt:lpwstr>Korrekturtabelle Teilaufgabe k)</vt:lpwstr>
  </property>
  <property fmtid="{D5CDD505-2E9C-101B-9397-08002B2CF9AE}" pid="88" name="ATKTLText">
    <vt:lpwstr>Korrekturtabelle Teilaufgabe l)</vt:lpwstr>
  </property>
  <property fmtid="{D5CDD505-2E9C-101B-9397-08002B2CF9AE}" pid="89" name="ABewertungsschema">
    <vt:lpwstr>Bewertungsschema</vt:lpwstr>
  </property>
  <property fmtid="{D5CDD505-2E9C-101B-9397-08002B2CF9AE}" pid="90" name="ContentTypeId">
    <vt:lpwstr>0x0101006F03B48A825F864CB86390A26CFA1C7F</vt:lpwstr>
  </property>
  <property fmtid="{D5CDD505-2E9C-101B-9397-08002B2CF9AE}" pid="91" name="MediaServiceImageTags">
    <vt:lpwstr/>
  </property>
</Properties>
</file>